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BD341" w14:textId="77777777" w:rsidR="00A705BC" w:rsidRPr="00181793" w:rsidRDefault="00A705BC" w:rsidP="00181793">
      <w:pPr>
        <w:jc w:val="center"/>
        <w:rPr>
          <w:sz w:val="30"/>
          <w:szCs w:val="30"/>
        </w:rPr>
      </w:pPr>
      <w:r w:rsidRPr="00181793">
        <w:rPr>
          <w:sz w:val="30"/>
          <w:szCs w:val="30"/>
        </w:rPr>
        <w:t>ĐẠI HỌC TRÀ VINH</w:t>
      </w:r>
    </w:p>
    <w:p w14:paraId="31C446D8" w14:textId="77777777" w:rsidR="00A705BC" w:rsidRPr="00181793" w:rsidRDefault="00A705BC" w:rsidP="00181793">
      <w:pPr>
        <w:jc w:val="center"/>
        <w:rPr>
          <w:sz w:val="30"/>
          <w:szCs w:val="30"/>
        </w:rPr>
      </w:pPr>
      <w:r w:rsidRPr="00181793">
        <w:rPr>
          <w:sz w:val="30"/>
          <w:szCs w:val="30"/>
        </w:rPr>
        <w:t>TRƯỜNG KỸ THUẬT VÀ CÔNG NGHỆ</w:t>
      </w:r>
    </w:p>
    <w:p w14:paraId="51DEAB54" w14:textId="77777777" w:rsidR="00A705BC" w:rsidRDefault="00A705BC" w:rsidP="00181793">
      <w:pPr>
        <w:jc w:val="center"/>
        <w:rPr>
          <w:b/>
          <w:sz w:val="30"/>
          <w:szCs w:val="30"/>
        </w:rPr>
      </w:pPr>
      <w:r w:rsidRPr="00AF30EA">
        <w:rPr>
          <w:b/>
          <w:sz w:val="30"/>
          <w:szCs w:val="30"/>
        </w:rPr>
        <w:t>KHOA CÔNG NGHỆ THÔNG TIN</w:t>
      </w:r>
    </w:p>
    <w:p w14:paraId="665F8DB4" w14:textId="77777777" w:rsidR="00397034" w:rsidRDefault="00397034" w:rsidP="00181793">
      <w:pPr>
        <w:jc w:val="center"/>
        <w:rPr>
          <w:b/>
          <w:sz w:val="30"/>
          <w:szCs w:val="30"/>
        </w:rPr>
      </w:pPr>
    </w:p>
    <w:p w14:paraId="7ACC2A93" w14:textId="77777777" w:rsidR="00DB2AD8" w:rsidRPr="00AF30EA" w:rsidRDefault="00DB2AD8" w:rsidP="00181793">
      <w:pPr>
        <w:jc w:val="center"/>
        <w:rPr>
          <w:b/>
          <w:sz w:val="30"/>
          <w:szCs w:val="30"/>
        </w:rPr>
      </w:pPr>
    </w:p>
    <w:p w14:paraId="058A30BB" w14:textId="77777777" w:rsidR="00A705BC" w:rsidRDefault="00AF30EA" w:rsidP="00181793">
      <w:pPr>
        <w:jc w:val="center"/>
      </w:pPr>
      <w:r>
        <w:rPr>
          <w:noProof/>
        </w:rPr>
        <w:drawing>
          <wp:inline distT="0" distB="0" distL="0" distR="0" wp14:anchorId="06BB0587" wp14:editId="4FCFB554">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217C3BFE" w14:textId="77777777" w:rsidR="00DB2AD8" w:rsidRDefault="00DB2AD8" w:rsidP="00181793">
      <w:pPr>
        <w:jc w:val="center"/>
      </w:pPr>
    </w:p>
    <w:p w14:paraId="361652BF" w14:textId="77777777" w:rsidR="00397034" w:rsidRDefault="00397034" w:rsidP="00181793">
      <w:pPr>
        <w:jc w:val="center"/>
      </w:pPr>
    </w:p>
    <w:p w14:paraId="11712A34" w14:textId="77777777" w:rsidR="00A705BC" w:rsidRPr="00A675D2" w:rsidRDefault="00A705BC" w:rsidP="00181793">
      <w:pPr>
        <w:jc w:val="center"/>
        <w:rPr>
          <w:b/>
          <w:sz w:val="30"/>
          <w:szCs w:val="30"/>
        </w:rPr>
      </w:pPr>
      <w:r w:rsidRPr="00A675D2">
        <w:rPr>
          <w:b/>
          <w:sz w:val="30"/>
          <w:szCs w:val="30"/>
        </w:rPr>
        <w:t>ĐỒ ÁN MÔN HỌC</w:t>
      </w:r>
    </w:p>
    <w:p w14:paraId="3D6CC4F0" w14:textId="77777777" w:rsidR="00A705BC" w:rsidRDefault="00C77F74" w:rsidP="00181793">
      <w:pPr>
        <w:jc w:val="center"/>
        <w:rPr>
          <w:b/>
          <w:sz w:val="30"/>
          <w:szCs w:val="30"/>
        </w:rPr>
      </w:pPr>
      <w:r>
        <w:rPr>
          <w:b/>
          <w:sz w:val="30"/>
          <w:szCs w:val="30"/>
        </w:rPr>
        <w:t>THIẾT KẾ WEB</w:t>
      </w:r>
    </w:p>
    <w:p w14:paraId="10CBFFEF" w14:textId="77777777" w:rsidR="00DB2AD8" w:rsidRDefault="00DB2AD8" w:rsidP="00181793">
      <w:pPr>
        <w:jc w:val="center"/>
        <w:rPr>
          <w:b/>
          <w:sz w:val="30"/>
          <w:szCs w:val="30"/>
        </w:rPr>
      </w:pPr>
    </w:p>
    <w:p w14:paraId="7D263801" w14:textId="77777777" w:rsidR="00DB2AD8" w:rsidRPr="00A675D2" w:rsidRDefault="00DB2AD8" w:rsidP="00181793">
      <w:pPr>
        <w:jc w:val="center"/>
        <w:rPr>
          <w:b/>
          <w:sz w:val="30"/>
          <w:szCs w:val="30"/>
        </w:rPr>
      </w:pPr>
    </w:p>
    <w:p w14:paraId="26967F07" w14:textId="1857641C" w:rsidR="00DB2AD8" w:rsidRPr="0091590F" w:rsidRDefault="0091590F" w:rsidP="00181793">
      <w:pPr>
        <w:jc w:val="center"/>
        <w:rPr>
          <w:b/>
          <w:sz w:val="40"/>
          <w:szCs w:val="40"/>
          <w:lang w:val="vi-VN"/>
        </w:rPr>
      </w:pPr>
      <w:r>
        <w:rPr>
          <w:b/>
          <w:sz w:val="40"/>
          <w:szCs w:val="40"/>
        </w:rPr>
        <w:t>THIẾT</w:t>
      </w:r>
      <w:r w:rsidR="0003532F" w:rsidRPr="0091590F">
        <w:rPr>
          <w:b/>
          <w:sz w:val="40"/>
          <w:szCs w:val="40"/>
        </w:rPr>
        <w:t xml:space="preserve"> </w:t>
      </w:r>
      <w:r>
        <w:rPr>
          <w:b/>
          <w:sz w:val="40"/>
          <w:szCs w:val="40"/>
        </w:rPr>
        <w:t>KẾ</w:t>
      </w:r>
      <w:r w:rsidR="0003532F" w:rsidRPr="0091590F">
        <w:rPr>
          <w:b/>
          <w:sz w:val="40"/>
          <w:szCs w:val="40"/>
        </w:rPr>
        <w:t xml:space="preserve"> </w:t>
      </w:r>
      <w:r>
        <w:rPr>
          <w:b/>
          <w:sz w:val="40"/>
          <w:szCs w:val="40"/>
        </w:rPr>
        <w:t>WEBSITE</w:t>
      </w:r>
      <w:r w:rsidR="0003532F" w:rsidRPr="0091590F">
        <w:rPr>
          <w:b/>
          <w:sz w:val="40"/>
          <w:szCs w:val="40"/>
        </w:rPr>
        <w:t xml:space="preserve"> </w:t>
      </w:r>
      <w:r>
        <w:rPr>
          <w:b/>
          <w:sz w:val="40"/>
          <w:szCs w:val="40"/>
        </w:rPr>
        <w:t>BÁN</w:t>
      </w:r>
      <w:r>
        <w:rPr>
          <w:b/>
          <w:sz w:val="40"/>
          <w:szCs w:val="40"/>
          <w:lang w:val="vi-VN"/>
        </w:rPr>
        <w:t xml:space="preserve"> ÁO ĐẤU</w:t>
      </w:r>
      <w:r w:rsidR="0003532F" w:rsidRPr="0091590F">
        <w:rPr>
          <w:b/>
          <w:sz w:val="40"/>
          <w:szCs w:val="40"/>
        </w:rPr>
        <w:t xml:space="preserve"> </w:t>
      </w:r>
      <w:r>
        <w:rPr>
          <w:b/>
          <w:sz w:val="40"/>
          <w:szCs w:val="40"/>
        </w:rPr>
        <w:t>VÀ</w:t>
      </w:r>
      <w:r>
        <w:rPr>
          <w:b/>
          <w:sz w:val="40"/>
          <w:szCs w:val="40"/>
          <w:lang w:val="vi-VN"/>
        </w:rPr>
        <w:t xml:space="preserve"> PHỤ KIỆN BÓNG ĐÁ TRỰC TUYẾN</w:t>
      </w:r>
      <w:r w:rsidR="0003532F" w:rsidRPr="0091590F">
        <w:rPr>
          <w:b/>
          <w:sz w:val="40"/>
          <w:szCs w:val="40"/>
        </w:rPr>
        <w:t xml:space="preserve"> </w:t>
      </w:r>
      <w:r>
        <w:rPr>
          <w:b/>
          <w:sz w:val="40"/>
          <w:szCs w:val="40"/>
        </w:rPr>
        <w:t>PRIME</w:t>
      </w:r>
      <w:r w:rsidR="0003532F" w:rsidRPr="0091590F">
        <w:rPr>
          <w:b/>
          <w:sz w:val="40"/>
          <w:szCs w:val="40"/>
        </w:rPr>
        <w:t xml:space="preserve"> </w:t>
      </w:r>
      <w:r>
        <w:rPr>
          <w:b/>
          <w:sz w:val="40"/>
          <w:szCs w:val="40"/>
        </w:rPr>
        <w:t>KIT</w:t>
      </w:r>
      <w:r w:rsidR="0003532F" w:rsidRPr="0091590F">
        <w:rPr>
          <w:b/>
          <w:sz w:val="40"/>
          <w:szCs w:val="40"/>
        </w:rPr>
        <w:t xml:space="preserve"> </w:t>
      </w:r>
      <w:r>
        <w:rPr>
          <w:b/>
          <w:sz w:val="40"/>
          <w:szCs w:val="40"/>
        </w:rPr>
        <w:t>SHOP</w:t>
      </w:r>
    </w:p>
    <w:p w14:paraId="7693E530"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4FCD317E" w14:textId="77777777" w:rsidTr="00F50FA9">
        <w:tc>
          <w:tcPr>
            <w:tcW w:w="2402" w:type="pct"/>
          </w:tcPr>
          <w:p w14:paraId="22CC64BD"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16417BB5"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69338872" w14:textId="77777777" w:rsidR="00F55323" w:rsidRPr="00F50FA9" w:rsidRDefault="00E40233" w:rsidP="00397034">
            <w:pPr>
              <w:spacing w:before="120" w:after="120" w:line="360" w:lineRule="auto"/>
              <w:rPr>
                <w:b/>
                <w:sz w:val="28"/>
                <w:szCs w:val="28"/>
              </w:rPr>
            </w:pPr>
            <w:r w:rsidRPr="00F50FA9">
              <w:rPr>
                <w:b/>
                <w:sz w:val="28"/>
                <w:szCs w:val="28"/>
              </w:rPr>
              <w:t>Sinh viên thực hiện:</w:t>
            </w:r>
          </w:p>
          <w:p w14:paraId="7906785E" w14:textId="4D8C5C3E" w:rsidR="00E40233" w:rsidRPr="0091590F" w:rsidRDefault="00E40233" w:rsidP="00FA7008">
            <w:pPr>
              <w:spacing w:before="120" w:after="120" w:line="360" w:lineRule="auto"/>
              <w:ind w:left="360"/>
              <w:rPr>
                <w:sz w:val="28"/>
                <w:szCs w:val="28"/>
                <w:lang w:val="vi-VN"/>
              </w:rPr>
            </w:pPr>
            <w:r w:rsidRPr="00FA7008">
              <w:rPr>
                <w:sz w:val="28"/>
                <w:szCs w:val="28"/>
              </w:rPr>
              <w:t xml:space="preserve">Họ tên: </w:t>
            </w:r>
            <w:r w:rsidR="0091590F">
              <w:rPr>
                <w:sz w:val="28"/>
                <w:szCs w:val="28"/>
              </w:rPr>
              <w:t>Phạm</w:t>
            </w:r>
            <w:r w:rsidR="0091590F">
              <w:rPr>
                <w:sz w:val="28"/>
                <w:szCs w:val="28"/>
                <w:lang w:val="vi-VN"/>
              </w:rPr>
              <w:t xml:space="preserve"> Nguyễn Long Hưng</w:t>
            </w:r>
          </w:p>
          <w:p w14:paraId="0844B120" w14:textId="54EC4E0F" w:rsidR="00E40233" w:rsidRPr="0091590F" w:rsidRDefault="00E40233" w:rsidP="00FA7008">
            <w:pPr>
              <w:spacing w:before="120" w:after="120" w:line="360" w:lineRule="auto"/>
              <w:ind w:left="360"/>
              <w:rPr>
                <w:sz w:val="28"/>
                <w:szCs w:val="28"/>
                <w:lang w:val="vi-VN"/>
              </w:rPr>
            </w:pPr>
            <w:r w:rsidRPr="00FA7008">
              <w:rPr>
                <w:sz w:val="28"/>
                <w:szCs w:val="28"/>
              </w:rPr>
              <w:t xml:space="preserve">Mã số: </w:t>
            </w:r>
            <w:r w:rsidR="0091590F">
              <w:rPr>
                <w:sz w:val="28"/>
                <w:szCs w:val="28"/>
              </w:rPr>
              <w:t>110125230</w:t>
            </w:r>
          </w:p>
          <w:p w14:paraId="4E4BDF95" w14:textId="3CC8EAB5" w:rsidR="00E40233" w:rsidRPr="0091590F" w:rsidRDefault="00E40233" w:rsidP="00FA7008">
            <w:pPr>
              <w:spacing w:before="120" w:after="120" w:line="360" w:lineRule="auto"/>
              <w:ind w:left="360"/>
              <w:rPr>
                <w:sz w:val="28"/>
                <w:szCs w:val="28"/>
                <w:lang w:val="vi-VN"/>
              </w:rPr>
            </w:pPr>
            <w:r w:rsidRPr="00FA7008">
              <w:rPr>
                <w:sz w:val="28"/>
                <w:szCs w:val="28"/>
              </w:rPr>
              <w:t xml:space="preserve">Mã lớp: </w:t>
            </w:r>
            <w:r w:rsidR="0091590F">
              <w:rPr>
                <w:sz w:val="28"/>
                <w:szCs w:val="28"/>
              </w:rPr>
              <w:t>DA25TTA</w:t>
            </w:r>
          </w:p>
        </w:tc>
      </w:tr>
    </w:tbl>
    <w:p w14:paraId="0DF08ADD" w14:textId="77777777" w:rsidR="00F55323" w:rsidRDefault="00F55323"/>
    <w:p w14:paraId="600BFCD3" w14:textId="77777777" w:rsidR="00DB2AD8" w:rsidRDefault="00DB2AD8" w:rsidP="00397034">
      <w:pPr>
        <w:jc w:val="center"/>
        <w:rPr>
          <w:b/>
          <w:sz w:val="30"/>
          <w:szCs w:val="30"/>
        </w:rPr>
      </w:pPr>
    </w:p>
    <w:p w14:paraId="46EF21DD" w14:textId="77777777" w:rsidR="00DB2AD8" w:rsidRDefault="00DB2AD8" w:rsidP="00397034">
      <w:pPr>
        <w:jc w:val="center"/>
        <w:rPr>
          <w:b/>
          <w:sz w:val="30"/>
          <w:szCs w:val="30"/>
        </w:rPr>
      </w:pPr>
    </w:p>
    <w:p w14:paraId="5EF2F4BF" w14:textId="04B86B7A" w:rsidR="00AE352B" w:rsidRPr="00DE6FBB" w:rsidRDefault="00AE352B" w:rsidP="00397034">
      <w:pPr>
        <w:jc w:val="center"/>
        <w:rPr>
          <w:b/>
          <w:sz w:val="28"/>
          <w:szCs w:val="28"/>
        </w:rPr>
      </w:pPr>
      <w:r w:rsidRPr="00DE6FBB">
        <w:rPr>
          <w:b/>
          <w:sz w:val="28"/>
          <w:szCs w:val="28"/>
        </w:rPr>
        <w:t xml:space="preserve">Vĩnh Long, tháng </w:t>
      </w:r>
      <w:r w:rsidR="0091590F">
        <w:rPr>
          <w:b/>
          <w:sz w:val="28"/>
          <w:szCs w:val="28"/>
        </w:rPr>
        <w:t>7</w:t>
      </w:r>
      <w:r w:rsidRPr="00DE6FBB">
        <w:rPr>
          <w:b/>
          <w:sz w:val="28"/>
          <w:szCs w:val="28"/>
        </w:rPr>
        <w:t xml:space="preserve"> năm 2026</w:t>
      </w:r>
    </w:p>
    <w:p w14:paraId="29A43EF2"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1D0F918C" w14:textId="77777777" w:rsidR="00DB2AD8" w:rsidRPr="00181793" w:rsidRDefault="00DB2AD8" w:rsidP="00DB2AD8">
      <w:pPr>
        <w:jc w:val="center"/>
        <w:rPr>
          <w:sz w:val="30"/>
          <w:szCs w:val="30"/>
        </w:rPr>
      </w:pPr>
      <w:r w:rsidRPr="00181793">
        <w:rPr>
          <w:sz w:val="30"/>
          <w:szCs w:val="30"/>
        </w:rPr>
        <w:t>TRƯỜNG KỸ THUẬT VÀ CÔNG NGHỆ</w:t>
      </w:r>
    </w:p>
    <w:p w14:paraId="794F7435" w14:textId="77777777" w:rsidR="00DB2AD8" w:rsidRDefault="00DB2AD8" w:rsidP="00DB2AD8">
      <w:pPr>
        <w:jc w:val="center"/>
        <w:rPr>
          <w:b/>
          <w:sz w:val="30"/>
          <w:szCs w:val="30"/>
        </w:rPr>
      </w:pPr>
      <w:r w:rsidRPr="00AF30EA">
        <w:rPr>
          <w:b/>
          <w:sz w:val="30"/>
          <w:szCs w:val="30"/>
        </w:rPr>
        <w:t>KHOA CÔNG NGHỆ THÔNG TIN</w:t>
      </w:r>
    </w:p>
    <w:p w14:paraId="782A18FA" w14:textId="77777777" w:rsidR="00DB2AD8" w:rsidRDefault="00DB2AD8" w:rsidP="00DB2AD8">
      <w:pPr>
        <w:jc w:val="center"/>
        <w:rPr>
          <w:b/>
          <w:sz w:val="30"/>
          <w:szCs w:val="30"/>
        </w:rPr>
      </w:pPr>
    </w:p>
    <w:p w14:paraId="020D1540" w14:textId="77777777" w:rsidR="00DB2AD8" w:rsidRPr="00AF30EA" w:rsidRDefault="00DB2AD8" w:rsidP="00DB2AD8">
      <w:pPr>
        <w:jc w:val="center"/>
        <w:rPr>
          <w:b/>
          <w:sz w:val="30"/>
          <w:szCs w:val="30"/>
        </w:rPr>
      </w:pPr>
    </w:p>
    <w:p w14:paraId="4AF4F76A" w14:textId="77777777" w:rsidR="00DB2AD8" w:rsidRDefault="00DB2AD8" w:rsidP="00DB2AD8">
      <w:pPr>
        <w:jc w:val="center"/>
      </w:pPr>
      <w:r>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32C47C12" w14:textId="77777777" w:rsidR="00DB2AD8" w:rsidRDefault="00DB2AD8" w:rsidP="00DB2AD8">
      <w:pPr>
        <w:jc w:val="center"/>
      </w:pPr>
    </w:p>
    <w:p w14:paraId="36D891DC" w14:textId="77777777" w:rsidR="00DB2AD8" w:rsidRDefault="00DB2AD8" w:rsidP="00DB2AD8">
      <w:pPr>
        <w:jc w:val="center"/>
      </w:pPr>
    </w:p>
    <w:p w14:paraId="2D607E2A" w14:textId="77777777" w:rsidR="00C50A2A" w:rsidRPr="00A675D2" w:rsidRDefault="00C50A2A" w:rsidP="00C50A2A">
      <w:pPr>
        <w:jc w:val="center"/>
        <w:rPr>
          <w:b/>
          <w:sz w:val="30"/>
          <w:szCs w:val="30"/>
        </w:rPr>
      </w:pPr>
      <w:r w:rsidRPr="00A675D2">
        <w:rPr>
          <w:b/>
          <w:sz w:val="30"/>
          <w:szCs w:val="30"/>
        </w:rPr>
        <w:t>ĐỒ ÁN MÔN HỌC</w:t>
      </w:r>
    </w:p>
    <w:p w14:paraId="69D4D18B" w14:textId="77777777" w:rsidR="00C50A2A" w:rsidRDefault="00C50A2A" w:rsidP="00C50A2A">
      <w:pPr>
        <w:jc w:val="center"/>
        <w:rPr>
          <w:b/>
          <w:sz w:val="30"/>
          <w:szCs w:val="30"/>
        </w:rPr>
      </w:pPr>
      <w:r>
        <w:rPr>
          <w:b/>
          <w:sz w:val="30"/>
          <w:szCs w:val="30"/>
        </w:rPr>
        <w:t>THIẾT KẾ WEB</w:t>
      </w:r>
    </w:p>
    <w:p w14:paraId="2477BBDB" w14:textId="77777777" w:rsidR="00DB2AD8" w:rsidRDefault="00DB2AD8" w:rsidP="00DB2AD8">
      <w:pPr>
        <w:jc w:val="center"/>
        <w:rPr>
          <w:b/>
          <w:sz w:val="30"/>
          <w:szCs w:val="30"/>
        </w:rPr>
      </w:pPr>
    </w:p>
    <w:p w14:paraId="206E8BCA" w14:textId="77777777" w:rsidR="00DB2AD8" w:rsidRPr="00A675D2" w:rsidRDefault="00DB2AD8" w:rsidP="00DB2AD8">
      <w:pPr>
        <w:jc w:val="center"/>
        <w:rPr>
          <w:b/>
          <w:sz w:val="30"/>
          <w:szCs w:val="30"/>
        </w:rPr>
      </w:pPr>
    </w:p>
    <w:p w14:paraId="6BD899E8" w14:textId="77777777" w:rsidR="0091590F" w:rsidRPr="0091590F" w:rsidRDefault="0091590F" w:rsidP="0091590F">
      <w:pPr>
        <w:jc w:val="center"/>
        <w:rPr>
          <w:b/>
          <w:sz w:val="40"/>
          <w:szCs w:val="40"/>
          <w:lang w:val="vi-VN"/>
        </w:rPr>
      </w:pPr>
      <w:r>
        <w:rPr>
          <w:b/>
          <w:sz w:val="40"/>
          <w:szCs w:val="40"/>
        </w:rPr>
        <w:t>THIẾT</w:t>
      </w:r>
      <w:r w:rsidRPr="0091590F">
        <w:rPr>
          <w:b/>
          <w:sz w:val="40"/>
          <w:szCs w:val="40"/>
        </w:rPr>
        <w:t xml:space="preserve"> </w:t>
      </w:r>
      <w:r>
        <w:rPr>
          <w:b/>
          <w:sz w:val="40"/>
          <w:szCs w:val="40"/>
        </w:rPr>
        <w:t>KẾ</w:t>
      </w:r>
      <w:r w:rsidRPr="0091590F">
        <w:rPr>
          <w:b/>
          <w:sz w:val="40"/>
          <w:szCs w:val="40"/>
        </w:rPr>
        <w:t xml:space="preserve"> </w:t>
      </w:r>
      <w:r>
        <w:rPr>
          <w:b/>
          <w:sz w:val="40"/>
          <w:szCs w:val="40"/>
        </w:rPr>
        <w:t>WEBSITE</w:t>
      </w:r>
      <w:r w:rsidRPr="0091590F">
        <w:rPr>
          <w:b/>
          <w:sz w:val="40"/>
          <w:szCs w:val="40"/>
        </w:rPr>
        <w:t xml:space="preserve"> </w:t>
      </w:r>
      <w:r>
        <w:rPr>
          <w:b/>
          <w:sz w:val="40"/>
          <w:szCs w:val="40"/>
        </w:rPr>
        <w:t>BÁN</w:t>
      </w:r>
      <w:r>
        <w:rPr>
          <w:b/>
          <w:sz w:val="40"/>
          <w:szCs w:val="40"/>
          <w:lang w:val="vi-VN"/>
        </w:rPr>
        <w:t xml:space="preserve"> ÁO ĐẤU</w:t>
      </w:r>
      <w:r w:rsidRPr="0091590F">
        <w:rPr>
          <w:b/>
          <w:sz w:val="40"/>
          <w:szCs w:val="40"/>
        </w:rPr>
        <w:t xml:space="preserve"> </w:t>
      </w:r>
      <w:r>
        <w:rPr>
          <w:b/>
          <w:sz w:val="40"/>
          <w:szCs w:val="40"/>
        </w:rPr>
        <w:t>VÀ</w:t>
      </w:r>
      <w:r>
        <w:rPr>
          <w:b/>
          <w:sz w:val="40"/>
          <w:szCs w:val="40"/>
          <w:lang w:val="vi-VN"/>
        </w:rPr>
        <w:t xml:space="preserve"> PHỤ KIỆN BÓNG ĐÁ TRỰC TUYẾN</w:t>
      </w:r>
      <w:r w:rsidRPr="0091590F">
        <w:rPr>
          <w:b/>
          <w:sz w:val="40"/>
          <w:szCs w:val="40"/>
        </w:rPr>
        <w:t xml:space="preserve"> </w:t>
      </w:r>
      <w:r>
        <w:rPr>
          <w:b/>
          <w:sz w:val="40"/>
          <w:szCs w:val="40"/>
        </w:rPr>
        <w:t>PRIME</w:t>
      </w:r>
      <w:r w:rsidRPr="0091590F">
        <w:rPr>
          <w:b/>
          <w:sz w:val="40"/>
          <w:szCs w:val="40"/>
        </w:rPr>
        <w:t xml:space="preserve"> </w:t>
      </w:r>
      <w:r>
        <w:rPr>
          <w:b/>
          <w:sz w:val="40"/>
          <w:szCs w:val="40"/>
        </w:rPr>
        <w:t>KIT</w:t>
      </w:r>
      <w:r w:rsidRPr="0091590F">
        <w:rPr>
          <w:b/>
          <w:sz w:val="40"/>
          <w:szCs w:val="40"/>
        </w:rPr>
        <w:t xml:space="preserve"> </w:t>
      </w:r>
      <w:r>
        <w:rPr>
          <w:b/>
          <w:sz w:val="40"/>
          <w:szCs w:val="40"/>
        </w:rPr>
        <w:t>SHOP</w:t>
      </w:r>
    </w:p>
    <w:p w14:paraId="25206C48" w14:textId="77777777" w:rsidR="00C50A2A" w:rsidRDefault="00C50A2A" w:rsidP="00DB2AD8">
      <w:pPr>
        <w:jc w:val="center"/>
        <w:rPr>
          <w:b/>
          <w:sz w:val="40"/>
          <w:szCs w:val="40"/>
        </w:rPr>
      </w:pPr>
    </w:p>
    <w:p w14:paraId="67E6D80D"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4F4919DE" w14:textId="77777777" w:rsidTr="00080838">
        <w:tc>
          <w:tcPr>
            <w:tcW w:w="2402" w:type="pct"/>
          </w:tcPr>
          <w:p w14:paraId="1DFB5905"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4E92D6AE"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72429E16" w14:textId="77777777" w:rsidR="00C50A2A" w:rsidRPr="00F50FA9" w:rsidRDefault="00C50A2A" w:rsidP="00080838">
            <w:pPr>
              <w:spacing w:before="120" w:after="120" w:line="360" w:lineRule="auto"/>
              <w:rPr>
                <w:b/>
                <w:sz w:val="28"/>
                <w:szCs w:val="28"/>
              </w:rPr>
            </w:pPr>
            <w:r w:rsidRPr="00F50FA9">
              <w:rPr>
                <w:b/>
                <w:sz w:val="28"/>
                <w:szCs w:val="28"/>
              </w:rPr>
              <w:t>Sinh viên thực hiện:</w:t>
            </w:r>
          </w:p>
          <w:p w14:paraId="05672E26" w14:textId="77777777" w:rsidR="0091590F" w:rsidRPr="0091590F" w:rsidRDefault="0091590F" w:rsidP="0091590F">
            <w:pPr>
              <w:spacing w:before="120" w:after="120" w:line="360" w:lineRule="auto"/>
              <w:ind w:left="360"/>
              <w:rPr>
                <w:sz w:val="28"/>
                <w:szCs w:val="28"/>
                <w:lang w:val="vi-VN"/>
              </w:rPr>
            </w:pPr>
            <w:r w:rsidRPr="00FA7008">
              <w:rPr>
                <w:sz w:val="28"/>
                <w:szCs w:val="28"/>
              </w:rPr>
              <w:t xml:space="preserve">Họ tên: </w:t>
            </w:r>
            <w:r>
              <w:rPr>
                <w:sz w:val="28"/>
                <w:szCs w:val="28"/>
              </w:rPr>
              <w:t>Phạm</w:t>
            </w:r>
            <w:r>
              <w:rPr>
                <w:sz w:val="28"/>
                <w:szCs w:val="28"/>
                <w:lang w:val="vi-VN"/>
              </w:rPr>
              <w:t xml:space="preserve"> Nguyễn Long Hưng</w:t>
            </w:r>
          </w:p>
          <w:p w14:paraId="6262112A" w14:textId="77777777" w:rsidR="0091590F" w:rsidRPr="0091590F" w:rsidRDefault="0091590F" w:rsidP="0091590F">
            <w:pPr>
              <w:spacing w:before="120" w:after="120" w:line="360" w:lineRule="auto"/>
              <w:ind w:left="360"/>
              <w:rPr>
                <w:sz w:val="28"/>
                <w:szCs w:val="28"/>
                <w:lang w:val="vi-VN"/>
              </w:rPr>
            </w:pPr>
            <w:r w:rsidRPr="00FA7008">
              <w:rPr>
                <w:sz w:val="28"/>
                <w:szCs w:val="28"/>
              </w:rPr>
              <w:t xml:space="preserve">Mã số: </w:t>
            </w:r>
            <w:r>
              <w:rPr>
                <w:sz w:val="28"/>
                <w:szCs w:val="28"/>
              </w:rPr>
              <w:t>110125230</w:t>
            </w:r>
          </w:p>
          <w:p w14:paraId="044467A7" w14:textId="67395C49" w:rsidR="00C50A2A" w:rsidRPr="00FA7008" w:rsidRDefault="0091590F" w:rsidP="0091590F">
            <w:pPr>
              <w:spacing w:before="120" w:after="120" w:line="360" w:lineRule="auto"/>
              <w:ind w:left="360"/>
              <w:rPr>
                <w:sz w:val="28"/>
                <w:szCs w:val="28"/>
              </w:rPr>
            </w:pPr>
            <w:r w:rsidRPr="00FA7008">
              <w:rPr>
                <w:sz w:val="28"/>
                <w:szCs w:val="28"/>
              </w:rPr>
              <w:t xml:space="preserve">Mã lớp: </w:t>
            </w:r>
            <w:r>
              <w:rPr>
                <w:sz w:val="28"/>
                <w:szCs w:val="28"/>
              </w:rPr>
              <w:t>DA25TTA</w:t>
            </w:r>
          </w:p>
        </w:tc>
      </w:tr>
    </w:tbl>
    <w:p w14:paraId="42723194" w14:textId="77777777" w:rsidR="0005453D" w:rsidRDefault="0005453D" w:rsidP="0005453D"/>
    <w:p w14:paraId="31E4C758" w14:textId="77777777" w:rsidR="0005453D" w:rsidRDefault="0005453D" w:rsidP="0005453D">
      <w:pPr>
        <w:jc w:val="center"/>
        <w:rPr>
          <w:b/>
          <w:sz w:val="30"/>
          <w:szCs w:val="30"/>
        </w:rPr>
      </w:pPr>
    </w:p>
    <w:p w14:paraId="5B6BB2ED" w14:textId="77777777" w:rsidR="00314527" w:rsidRPr="00DE6FBB" w:rsidRDefault="0005453D" w:rsidP="0091590F">
      <w:pPr>
        <w:ind w:left="1440" w:firstLine="720"/>
        <w:rPr>
          <w:sz w:val="28"/>
          <w:szCs w:val="28"/>
        </w:rPr>
      </w:pPr>
      <w:r w:rsidRPr="00DE6FBB">
        <w:rPr>
          <w:b/>
          <w:sz w:val="28"/>
          <w:szCs w:val="28"/>
        </w:rPr>
        <w:t>Vĩnh Long, tháng 6 năm 2026</w:t>
      </w:r>
    </w:p>
    <w:p w14:paraId="4DBC06BD"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415B55EE" w14:textId="77777777" w:rsidR="00314527" w:rsidRDefault="00314527" w:rsidP="002D6E1C">
      <w:pPr>
        <w:pStyle w:val="DEMUC"/>
      </w:pPr>
      <w:r>
        <w:lastRenderedPageBreak/>
        <w:t>Lời cảm ơn</w:t>
      </w:r>
    </w:p>
    <w:p w14:paraId="5AAB3BA9" w14:textId="77777777" w:rsidR="0091590F" w:rsidRDefault="0091590F" w:rsidP="0091590F">
      <w:pPr>
        <w:pStyle w:val="noidung"/>
      </w:pPr>
      <w:r>
        <w:t>Lời đầu tiên, em xin gửi lời tri ân chân thành đến quý thầy cô Khoa Công nghệ Thông tin đã tận tâm giảng dạy, truyền đạt những kiến thức chuyên môn quý báu cùng những kỹ năng cần thiết trong suốt quá trình học tập. Những kiến thức và kinh nghiệm mà quý thầy cô đã chia sẻ chính là nền tảng vững chắc giúp em vận dụng vào thực tiễn và hoàn thành đồ án môn học này.</w:t>
      </w:r>
    </w:p>
    <w:p w14:paraId="761CAE5D" w14:textId="77777777" w:rsidR="0091590F" w:rsidRDefault="0091590F" w:rsidP="0091590F">
      <w:pPr>
        <w:pStyle w:val="noidung"/>
      </w:pPr>
      <w:r>
        <w:t>Đặc biệt, em xin bày tỏ lòng biết ơn sâu sắc đến cô Nguyễn Ngọc Đan Thanh – giảng viên hướng dẫn, người đã luôn tận tình hỗ trợ, định hướng và đồng hành cùng em trong suốt quá trình thực hiện đồ án. Sự quan tâm, những góp ý chuyên môn cùng những lời khuyên quý báu của cô đã giúp em từng bước hoàn thiện đề tài, nâng cao chất lượng nội dung và tích lũy thêm nhiều kinh nghiệm thực tiễn.</w:t>
      </w:r>
    </w:p>
    <w:p w14:paraId="455A1C2C" w14:textId="77777777" w:rsidR="0091590F" w:rsidRDefault="0091590F" w:rsidP="0091590F">
      <w:pPr>
        <w:pStyle w:val="noidung"/>
      </w:pPr>
      <w:r>
        <w:t>Cuối cùng, em xin gửi lời cảm ơn chân thành đến gia đình và bạn bè đã luôn là nguồn động viên tinh thần to lớn, luôn quan tâm, hỗ trợ và tạo mọi điều kiện thuận lợi để em có thể tập trung học tập, nghiên cứu và hoàn thành đồ án đúng tiến độ.</w:t>
      </w:r>
    </w:p>
    <w:p w14:paraId="2CF79D86" w14:textId="77777777" w:rsidR="0091590F" w:rsidRDefault="0091590F" w:rsidP="0091590F">
      <w:pPr>
        <w:pStyle w:val="noidung"/>
      </w:pPr>
      <w:r>
        <w:t>Mặc dù đã nỗ lực hết sức, đồ án khó tránh khỏi những thiếu sót nhất định. Em rất mong nhận được những ý kiến đóng góp từ quý thầy cô để có thể tiếp tục hoàn thiện và phát triển bản thân trong tương lai.</w:t>
      </w:r>
    </w:p>
    <w:p w14:paraId="3262F9D8" w14:textId="77777777" w:rsidR="0091590F" w:rsidRDefault="0091590F" w:rsidP="0091590F">
      <w:pPr>
        <w:pStyle w:val="NormalWeb"/>
        <w:rPr>
          <w:sz w:val="28"/>
          <w:szCs w:val="28"/>
        </w:rPr>
      </w:pPr>
    </w:p>
    <w:p w14:paraId="1A1796FB" w14:textId="77777777" w:rsidR="0091590F" w:rsidRDefault="0091590F" w:rsidP="0091590F">
      <w:pPr>
        <w:pStyle w:val="NormalWeb"/>
        <w:rPr>
          <w:sz w:val="28"/>
          <w:szCs w:val="28"/>
        </w:rPr>
      </w:pPr>
      <w:r>
        <w:rPr>
          <w:sz w:val="28"/>
          <w:szCs w:val="28"/>
        </w:rPr>
        <w:t>Em xin chân thành cảm ơn!</w:t>
      </w:r>
    </w:p>
    <w:p w14:paraId="5717E00B" w14:textId="77777777" w:rsidR="000B3C8E" w:rsidRDefault="000B3C8E" w:rsidP="000B3C8E">
      <w:pPr>
        <w:pStyle w:val="noidung"/>
      </w:pPr>
    </w:p>
    <w:p w14:paraId="49FAE3BB" w14:textId="77777777" w:rsidR="000B3C8E" w:rsidRDefault="000B3C8E" w:rsidP="000B3C8E">
      <w:pPr>
        <w:pStyle w:val="noidung"/>
      </w:pPr>
    </w:p>
    <w:p w14:paraId="38FF5FB1" w14:textId="77777777" w:rsidR="000B3C8E" w:rsidRDefault="000B3C8E" w:rsidP="000B3C8E">
      <w:pPr>
        <w:pStyle w:val="noidung"/>
      </w:pPr>
    </w:p>
    <w:p w14:paraId="3806CC36" w14:textId="77777777" w:rsidR="000B3C8E" w:rsidRPr="000B3C8E" w:rsidRDefault="000B3C8E" w:rsidP="000B3C8E">
      <w:pPr>
        <w:pStyle w:val="noidung"/>
        <w:ind w:left="5103"/>
        <w:jc w:val="center"/>
        <w:rPr>
          <w:b/>
        </w:rPr>
      </w:pPr>
      <w:r w:rsidRPr="000B3C8E">
        <w:rPr>
          <w:b/>
        </w:rPr>
        <w:t>Sinh viên thực hiện</w:t>
      </w:r>
    </w:p>
    <w:p w14:paraId="77D51552" w14:textId="77777777" w:rsidR="000B3C8E" w:rsidRDefault="000B3C8E" w:rsidP="000B3C8E">
      <w:pPr>
        <w:pStyle w:val="noidung"/>
        <w:ind w:left="5103"/>
        <w:jc w:val="center"/>
      </w:pPr>
    </w:p>
    <w:p w14:paraId="449FE599" w14:textId="77777777" w:rsidR="000B3C8E" w:rsidRDefault="000B3C8E" w:rsidP="000B3C8E">
      <w:pPr>
        <w:pStyle w:val="noidung"/>
        <w:ind w:left="5103"/>
        <w:jc w:val="center"/>
      </w:pPr>
    </w:p>
    <w:p w14:paraId="0EBAB6CD" w14:textId="77777777" w:rsidR="0091590F" w:rsidRDefault="0091590F" w:rsidP="0091590F">
      <w:pPr>
        <w:pStyle w:val="noidung"/>
        <w:ind w:left="5103"/>
        <w:jc w:val="center"/>
        <w:rPr>
          <w:lang w:val="vi-VN"/>
        </w:rPr>
      </w:pPr>
      <w:r>
        <w:t>Phạm</w:t>
      </w:r>
      <w:r>
        <w:rPr>
          <w:lang w:val="vi-VN"/>
        </w:rPr>
        <w:t xml:space="preserve"> Nguyễn Long Hưng </w:t>
      </w:r>
    </w:p>
    <w:p w14:paraId="47EF0BCF" w14:textId="77777777" w:rsidR="0091590F" w:rsidRDefault="0091590F" w:rsidP="0091590F">
      <w:pPr>
        <w:pStyle w:val="noidung"/>
        <w:ind w:left="5103"/>
        <w:jc w:val="center"/>
        <w:rPr>
          <w:lang w:val="vi-VN"/>
        </w:rPr>
      </w:pPr>
    </w:p>
    <w:p w14:paraId="0D98AC0D" w14:textId="3CD2E079" w:rsidR="00314527" w:rsidRPr="0091590F" w:rsidRDefault="0091590F" w:rsidP="0091590F">
      <w:pPr>
        <w:pStyle w:val="noidung"/>
        <w:ind w:left="2880" w:firstLine="720"/>
        <w:rPr>
          <w:lang w:val="vi-VN"/>
        </w:rPr>
      </w:pPr>
      <w:r>
        <w:rPr>
          <w:lang w:val="vi-VN"/>
        </w:rPr>
        <w:lastRenderedPageBreak/>
        <w:t>Mục Lục</w:t>
      </w:r>
    </w:p>
    <w:p w14:paraId="350D1DDB" w14:textId="77777777" w:rsidR="00A6023F" w:rsidRDefault="00084BF4">
      <w:pPr>
        <w:pStyle w:val="TOC1"/>
        <w:tabs>
          <w:tab w:val="right" w:leader="dot" w:pos="8778"/>
        </w:tabs>
        <w:rPr>
          <w:rFonts w:asciiTheme="minorHAnsi" w:eastAsiaTheme="minorEastAsia" w:hAnsiTheme="minorHAnsi"/>
          <w:noProof/>
          <w:sz w:val="22"/>
        </w:rPr>
      </w:pPr>
      <w:r>
        <w:fldChar w:fldCharType="begin"/>
      </w:r>
      <w:r>
        <w:instrText xml:space="preserve"> TOC \o "1-4" \h \z \u </w:instrText>
      </w:r>
      <w:r>
        <w:fldChar w:fldCharType="separate"/>
      </w:r>
      <w:hyperlink w:anchor="_Toc230160097" w:history="1">
        <w:r w:rsidR="00A6023F" w:rsidRPr="00B8543E">
          <w:rPr>
            <w:rStyle w:val="Hyperlink"/>
            <w:noProof/>
          </w:rPr>
          <w:t>CHƯƠNG 1. Tổng quan nghiên cứu</w:t>
        </w:r>
        <w:r w:rsidR="00A6023F">
          <w:rPr>
            <w:noProof/>
            <w:webHidden/>
          </w:rPr>
          <w:tab/>
        </w:r>
        <w:r w:rsidR="00A6023F">
          <w:rPr>
            <w:noProof/>
            <w:webHidden/>
          </w:rPr>
          <w:fldChar w:fldCharType="begin"/>
        </w:r>
        <w:r w:rsidR="00A6023F">
          <w:rPr>
            <w:noProof/>
            <w:webHidden/>
          </w:rPr>
          <w:instrText xml:space="preserve"> PAGEREF _Toc230160097 \h </w:instrText>
        </w:r>
        <w:r w:rsidR="00A6023F">
          <w:rPr>
            <w:noProof/>
            <w:webHidden/>
          </w:rPr>
        </w:r>
        <w:r w:rsidR="00A6023F">
          <w:rPr>
            <w:noProof/>
            <w:webHidden/>
          </w:rPr>
          <w:fldChar w:fldCharType="separate"/>
        </w:r>
        <w:r w:rsidR="00A6023F">
          <w:rPr>
            <w:noProof/>
            <w:webHidden/>
          </w:rPr>
          <w:t>1</w:t>
        </w:r>
        <w:r w:rsidR="00A6023F">
          <w:rPr>
            <w:noProof/>
            <w:webHidden/>
          </w:rPr>
          <w:fldChar w:fldCharType="end"/>
        </w:r>
      </w:hyperlink>
    </w:p>
    <w:p w14:paraId="533F17B3" w14:textId="77777777" w:rsidR="00A6023F" w:rsidRDefault="00A6023F">
      <w:pPr>
        <w:pStyle w:val="TOC2"/>
        <w:tabs>
          <w:tab w:val="right" w:leader="dot" w:pos="8778"/>
        </w:tabs>
        <w:rPr>
          <w:rFonts w:asciiTheme="minorHAnsi" w:eastAsiaTheme="minorEastAsia" w:hAnsiTheme="minorHAnsi"/>
          <w:noProof/>
          <w:sz w:val="22"/>
        </w:rPr>
      </w:pPr>
      <w:hyperlink w:anchor="_Toc230160098" w:history="1">
        <w:r w:rsidRPr="00B8543E">
          <w:rPr>
            <w:rStyle w:val="Hyperlink"/>
            <w:noProof/>
          </w:rPr>
          <w:t>1.1 Đặt vấn đề</w:t>
        </w:r>
        <w:r>
          <w:rPr>
            <w:noProof/>
            <w:webHidden/>
          </w:rPr>
          <w:tab/>
        </w:r>
        <w:r>
          <w:rPr>
            <w:noProof/>
            <w:webHidden/>
          </w:rPr>
          <w:fldChar w:fldCharType="begin"/>
        </w:r>
        <w:r>
          <w:rPr>
            <w:noProof/>
            <w:webHidden/>
          </w:rPr>
          <w:instrText xml:space="preserve"> PAGEREF _Toc230160098 \h </w:instrText>
        </w:r>
        <w:r>
          <w:rPr>
            <w:noProof/>
            <w:webHidden/>
          </w:rPr>
        </w:r>
        <w:r>
          <w:rPr>
            <w:noProof/>
            <w:webHidden/>
          </w:rPr>
          <w:fldChar w:fldCharType="separate"/>
        </w:r>
        <w:r>
          <w:rPr>
            <w:noProof/>
            <w:webHidden/>
          </w:rPr>
          <w:t>1</w:t>
        </w:r>
        <w:r>
          <w:rPr>
            <w:noProof/>
            <w:webHidden/>
          </w:rPr>
          <w:fldChar w:fldCharType="end"/>
        </w:r>
      </w:hyperlink>
    </w:p>
    <w:p w14:paraId="367D1042" w14:textId="77777777" w:rsidR="00A6023F" w:rsidRDefault="00A6023F">
      <w:pPr>
        <w:pStyle w:val="TOC2"/>
        <w:tabs>
          <w:tab w:val="right" w:leader="dot" w:pos="8778"/>
        </w:tabs>
        <w:rPr>
          <w:rFonts w:asciiTheme="minorHAnsi" w:eastAsiaTheme="minorEastAsia" w:hAnsiTheme="minorHAnsi"/>
          <w:noProof/>
          <w:sz w:val="22"/>
        </w:rPr>
      </w:pPr>
      <w:hyperlink w:anchor="_Toc230160099" w:history="1">
        <w:r w:rsidRPr="00B8543E">
          <w:rPr>
            <w:rStyle w:val="Hyperlink"/>
            <w:noProof/>
          </w:rPr>
          <w:t>1.2 Mục tiêu nghiên cứu</w:t>
        </w:r>
        <w:r>
          <w:rPr>
            <w:noProof/>
            <w:webHidden/>
          </w:rPr>
          <w:tab/>
        </w:r>
        <w:r>
          <w:rPr>
            <w:noProof/>
            <w:webHidden/>
          </w:rPr>
          <w:fldChar w:fldCharType="begin"/>
        </w:r>
        <w:r>
          <w:rPr>
            <w:noProof/>
            <w:webHidden/>
          </w:rPr>
          <w:instrText xml:space="preserve"> PAGEREF _Toc230160099 \h </w:instrText>
        </w:r>
        <w:r>
          <w:rPr>
            <w:noProof/>
            <w:webHidden/>
          </w:rPr>
        </w:r>
        <w:r>
          <w:rPr>
            <w:noProof/>
            <w:webHidden/>
          </w:rPr>
          <w:fldChar w:fldCharType="separate"/>
        </w:r>
        <w:r>
          <w:rPr>
            <w:noProof/>
            <w:webHidden/>
          </w:rPr>
          <w:t>1</w:t>
        </w:r>
        <w:r>
          <w:rPr>
            <w:noProof/>
            <w:webHidden/>
          </w:rPr>
          <w:fldChar w:fldCharType="end"/>
        </w:r>
      </w:hyperlink>
    </w:p>
    <w:p w14:paraId="76E592D5" w14:textId="77777777" w:rsidR="00A6023F" w:rsidRDefault="00A6023F">
      <w:pPr>
        <w:pStyle w:val="TOC2"/>
        <w:tabs>
          <w:tab w:val="right" w:leader="dot" w:pos="8778"/>
        </w:tabs>
        <w:rPr>
          <w:rFonts w:asciiTheme="minorHAnsi" w:eastAsiaTheme="minorEastAsia" w:hAnsiTheme="minorHAnsi"/>
          <w:noProof/>
          <w:sz w:val="22"/>
        </w:rPr>
      </w:pPr>
      <w:hyperlink w:anchor="_Toc230160100" w:history="1">
        <w:r w:rsidRPr="00B8543E">
          <w:rPr>
            <w:rStyle w:val="Hyperlink"/>
            <w:noProof/>
          </w:rPr>
          <w:t>1.3 Phương pháp nghiên cứu</w:t>
        </w:r>
        <w:r>
          <w:rPr>
            <w:noProof/>
            <w:webHidden/>
          </w:rPr>
          <w:tab/>
        </w:r>
        <w:r>
          <w:rPr>
            <w:noProof/>
            <w:webHidden/>
          </w:rPr>
          <w:fldChar w:fldCharType="begin"/>
        </w:r>
        <w:r>
          <w:rPr>
            <w:noProof/>
            <w:webHidden/>
          </w:rPr>
          <w:instrText xml:space="preserve"> PAGEREF _Toc230160100 \h </w:instrText>
        </w:r>
        <w:r>
          <w:rPr>
            <w:noProof/>
            <w:webHidden/>
          </w:rPr>
        </w:r>
        <w:r>
          <w:rPr>
            <w:noProof/>
            <w:webHidden/>
          </w:rPr>
          <w:fldChar w:fldCharType="separate"/>
        </w:r>
        <w:r>
          <w:rPr>
            <w:noProof/>
            <w:webHidden/>
          </w:rPr>
          <w:t>1</w:t>
        </w:r>
        <w:r>
          <w:rPr>
            <w:noProof/>
            <w:webHidden/>
          </w:rPr>
          <w:fldChar w:fldCharType="end"/>
        </w:r>
      </w:hyperlink>
    </w:p>
    <w:p w14:paraId="603EF3EE" w14:textId="77777777" w:rsidR="00A6023F" w:rsidRDefault="00A6023F">
      <w:pPr>
        <w:pStyle w:val="TOC2"/>
        <w:tabs>
          <w:tab w:val="right" w:leader="dot" w:pos="8778"/>
        </w:tabs>
        <w:rPr>
          <w:rFonts w:asciiTheme="minorHAnsi" w:eastAsiaTheme="minorEastAsia" w:hAnsiTheme="minorHAnsi"/>
          <w:noProof/>
          <w:sz w:val="22"/>
        </w:rPr>
      </w:pPr>
      <w:hyperlink w:anchor="_Toc230160101" w:history="1">
        <w:r w:rsidRPr="00B8543E">
          <w:rPr>
            <w:rStyle w:val="Hyperlink"/>
            <w:noProof/>
          </w:rPr>
          <w:t>1.4 Đối tượng nghiên cứu</w:t>
        </w:r>
        <w:r>
          <w:rPr>
            <w:noProof/>
            <w:webHidden/>
          </w:rPr>
          <w:tab/>
        </w:r>
        <w:r>
          <w:rPr>
            <w:noProof/>
            <w:webHidden/>
          </w:rPr>
          <w:fldChar w:fldCharType="begin"/>
        </w:r>
        <w:r>
          <w:rPr>
            <w:noProof/>
            <w:webHidden/>
          </w:rPr>
          <w:instrText xml:space="preserve"> PAGEREF _Toc230160101 \h </w:instrText>
        </w:r>
        <w:r>
          <w:rPr>
            <w:noProof/>
            <w:webHidden/>
          </w:rPr>
        </w:r>
        <w:r>
          <w:rPr>
            <w:noProof/>
            <w:webHidden/>
          </w:rPr>
          <w:fldChar w:fldCharType="separate"/>
        </w:r>
        <w:r>
          <w:rPr>
            <w:noProof/>
            <w:webHidden/>
          </w:rPr>
          <w:t>1</w:t>
        </w:r>
        <w:r>
          <w:rPr>
            <w:noProof/>
            <w:webHidden/>
          </w:rPr>
          <w:fldChar w:fldCharType="end"/>
        </w:r>
      </w:hyperlink>
    </w:p>
    <w:p w14:paraId="6A20E9B8" w14:textId="77777777" w:rsidR="00A6023F" w:rsidRDefault="00A6023F">
      <w:pPr>
        <w:pStyle w:val="TOC1"/>
        <w:tabs>
          <w:tab w:val="right" w:leader="dot" w:pos="8778"/>
        </w:tabs>
        <w:rPr>
          <w:rFonts w:asciiTheme="minorHAnsi" w:eastAsiaTheme="minorEastAsia" w:hAnsiTheme="minorHAnsi"/>
          <w:noProof/>
          <w:sz w:val="22"/>
        </w:rPr>
      </w:pPr>
      <w:hyperlink w:anchor="_Toc230160102" w:history="1">
        <w:r w:rsidRPr="00B8543E">
          <w:rPr>
            <w:rStyle w:val="Hyperlink"/>
            <w:noProof/>
          </w:rPr>
          <w:t>CHƯƠNG 2. Cơ sở lý thuyết</w:t>
        </w:r>
        <w:r>
          <w:rPr>
            <w:noProof/>
            <w:webHidden/>
          </w:rPr>
          <w:tab/>
        </w:r>
        <w:r>
          <w:rPr>
            <w:noProof/>
            <w:webHidden/>
          </w:rPr>
          <w:fldChar w:fldCharType="begin"/>
        </w:r>
        <w:r>
          <w:rPr>
            <w:noProof/>
            <w:webHidden/>
          </w:rPr>
          <w:instrText xml:space="preserve"> PAGEREF _Toc230160102 \h </w:instrText>
        </w:r>
        <w:r>
          <w:rPr>
            <w:noProof/>
            <w:webHidden/>
          </w:rPr>
        </w:r>
        <w:r>
          <w:rPr>
            <w:noProof/>
            <w:webHidden/>
          </w:rPr>
          <w:fldChar w:fldCharType="separate"/>
        </w:r>
        <w:r>
          <w:rPr>
            <w:noProof/>
            <w:webHidden/>
          </w:rPr>
          <w:t>2</w:t>
        </w:r>
        <w:r>
          <w:rPr>
            <w:noProof/>
            <w:webHidden/>
          </w:rPr>
          <w:fldChar w:fldCharType="end"/>
        </w:r>
      </w:hyperlink>
    </w:p>
    <w:p w14:paraId="0BB32624" w14:textId="77777777" w:rsidR="00A6023F" w:rsidRDefault="00A6023F">
      <w:pPr>
        <w:pStyle w:val="TOC2"/>
        <w:tabs>
          <w:tab w:val="right" w:leader="dot" w:pos="8778"/>
        </w:tabs>
        <w:rPr>
          <w:rFonts w:asciiTheme="minorHAnsi" w:eastAsiaTheme="minorEastAsia" w:hAnsiTheme="minorHAnsi"/>
          <w:noProof/>
          <w:sz w:val="22"/>
        </w:rPr>
      </w:pPr>
      <w:hyperlink w:anchor="_Toc230160103" w:history="1">
        <w:r w:rsidRPr="00B8543E">
          <w:rPr>
            <w:rStyle w:val="Hyperlink"/>
            <w:noProof/>
          </w:rPr>
          <w:t>2.1 Tiêu đề mục 2.1</w:t>
        </w:r>
        <w:r>
          <w:rPr>
            <w:noProof/>
            <w:webHidden/>
          </w:rPr>
          <w:tab/>
        </w:r>
        <w:r>
          <w:rPr>
            <w:noProof/>
            <w:webHidden/>
          </w:rPr>
          <w:fldChar w:fldCharType="begin"/>
        </w:r>
        <w:r>
          <w:rPr>
            <w:noProof/>
            <w:webHidden/>
          </w:rPr>
          <w:instrText xml:space="preserve"> PAGEREF _Toc230160103 \h </w:instrText>
        </w:r>
        <w:r>
          <w:rPr>
            <w:noProof/>
            <w:webHidden/>
          </w:rPr>
        </w:r>
        <w:r>
          <w:rPr>
            <w:noProof/>
            <w:webHidden/>
          </w:rPr>
          <w:fldChar w:fldCharType="separate"/>
        </w:r>
        <w:r>
          <w:rPr>
            <w:noProof/>
            <w:webHidden/>
          </w:rPr>
          <w:t>2</w:t>
        </w:r>
        <w:r>
          <w:rPr>
            <w:noProof/>
            <w:webHidden/>
          </w:rPr>
          <w:fldChar w:fldCharType="end"/>
        </w:r>
      </w:hyperlink>
    </w:p>
    <w:p w14:paraId="72CAF4F0" w14:textId="77777777" w:rsidR="00A6023F" w:rsidRDefault="00A6023F">
      <w:pPr>
        <w:pStyle w:val="TOC2"/>
        <w:tabs>
          <w:tab w:val="right" w:leader="dot" w:pos="8778"/>
        </w:tabs>
        <w:rPr>
          <w:rFonts w:asciiTheme="minorHAnsi" w:eastAsiaTheme="minorEastAsia" w:hAnsiTheme="minorHAnsi"/>
          <w:noProof/>
          <w:sz w:val="22"/>
        </w:rPr>
      </w:pPr>
      <w:hyperlink w:anchor="_Toc230160104" w:history="1">
        <w:r w:rsidRPr="00B8543E">
          <w:rPr>
            <w:rStyle w:val="Hyperlink"/>
            <w:noProof/>
          </w:rPr>
          <w:t>2.2 Tiêu đề mục 2.2</w:t>
        </w:r>
        <w:r>
          <w:rPr>
            <w:noProof/>
            <w:webHidden/>
          </w:rPr>
          <w:tab/>
        </w:r>
        <w:r>
          <w:rPr>
            <w:noProof/>
            <w:webHidden/>
          </w:rPr>
          <w:fldChar w:fldCharType="begin"/>
        </w:r>
        <w:r>
          <w:rPr>
            <w:noProof/>
            <w:webHidden/>
          </w:rPr>
          <w:instrText xml:space="preserve"> PAGEREF _Toc230160104 \h </w:instrText>
        </w:r>
        <w:r>
          <w:rPr>
            <w:noProof/>
            <w:webHidden/>
          </w:rPr>
        </w:r>
        <w:r>
          <w:rPr>
            <w:noProof/>
            <w:webHidden/>
          </w:rPr>
          <w:fldChar w:fldCharType="separate"/>
        </w:r>
        <w:r>
          <w:rPr>
            <w:noProof/>
            <w:webHidden/>
          </w:rPr>
          <w:t>2</w:t>
        </w:r>
        <w:r>
          <w:rPr>
            <w:noProof/>
            <w:webHidden/>
          </w:rPr>
          <w:fldChar w:fldCharType="end"/>
        </w:r>
      </w:hyperlink>
    </w:p>
    <w:p w14:paraId="6F238E6D" w14:textId="77777777" w:rsidR="00A6023F" w:rsidRDefault="00A6023F">
      <w:pPr>
        <w:pStyle w:val="TOC3"/>
        <w:tabs>
          <w:tab w:val="right" w:leader="dot" w:pos="8778"/>
        </w:tabs>
        <w:rPr>
          <w:rFonts w:asciiTheme="minorHAnsi" w:eastAsiaTheme="minorEastAsia" w:hAnsiTheme="minorHAnsi"/>
          <w:noProof/>
          <w:sz w:val="22"/>
        </w:rPr>
      </w:pPr>
      <w:hyperlink w:anchor="_Toc230160105" w:history="1">
        <w:r w:rsidRPr="00B8543E">
          <w:rPr>
            <w:rStyle w:val="Hyperlink"/>
            <w:noProof/>
          </w:rPr>
          <w:t>2.2.1 Tiêu đề mục 2.2.1</w:t>
        </w:r>
        <w:r>
          <w:rPr>
            <w:noProof/>
            <w:webHidden/>
          </w:rPr>
          <w:tab/>
        </w:r>
        <w:r>
          <w:rPr>
            <w:noProof/>
            <w:webHidden/>
          </w:rPr>
          <w:fldChar w:fldCharType="begin"/>
        </w:r>
        <w:r>
          <w:rPr>
            <w:noProof/>
            <w:webHidden/>
          </w:rPr>
          <w:instrText xml:space="preserve"> PAGEREF _Toc230160105 \h </w:instrText>
        </w:r>
        <w:r>
          <w:rPr>
            <w:noProof/>
            <w:webHidden/>
          </w:rPr>
        </w:r>
        <w:r>
          <w:rPr>
            <w:noProof/>
            <w:webHidden/>
          </w:rPr>
          <w:fldChar w:fldCharType="separate"/>
        </w:r>
        <w:r>
          <w:rPr>
            <w:noProof/>
            <w:webHidden/>
          </w:rPr>
          <w:t>2</w:t>
        </w:r>
        <w:r>
          <w:rPr>
            <w:noProof/>
            <w:webHidden/>
          </w:rPr>
          <w:fldChar w:fldCharType="end"/>
        </w:r>
      </w:hyperlink>
    </w:p>
    <w:p w14:paraId="421BD386" w14:textId="77777777" w:rsidR="00A6023F" w:rsidRDefault="00A6023F">
      <w:pPr>
        <w:pStyle w:val="TOC3"/>
        <w:tabs>
          <w:tab w:val="right" w:leader="dot" w:pos="8778"/>
        </w:tabs>
        <w:rPr>
          <w:rFonts w:asciiTheme="minorHAnsi" w:eastAsiaTheme="minorEastAsia" w:hAnsiTheme="minorHAnsi"/>
          <w:noProof/>
          <w:sz w:val="22"/>
        </w:rPr>
      </w:pPr>
      <w:hyperlink w:anchor="_Toc230160106" w:history="1">
        <w:r w:rsidRPr="00B8543E">
          <w:rPr>
            <w:rStyle w:val="Hyperlink"/>
            <w:noProof/>
          </w:rPr>
          <w:t>2.2.2 Tiêu đề mục 2.2.2</w:t>
        </w:r>
        <w:r>
          <w:rPr>
            <w:noProof/>
            <w:webHidden/>
          </w:rPr>
          <w:tab/>
        </w:r>
        <w:r>
          <w:rPr>
            <w:noProof/>
            <w:webHidden/>
          </w:rPr>
          <w:fldChar w:fldCharType="begin"/>
        </w:r>
        <w:r>
          <w:rPr>
            <w:noProof/>
            <w:webHidden/>
          </w:rPr>
          <w:instrText xml:space="preserve"> PAGEREF _Toc230160106 \h </w:instrText>
        </w:r>
        <w:r>
          <w:rPr>
            <w:noProof/>
            <w:webHidden/>
          </w:rPr>
        </w:r>
        <w:r>
          <w:rPr>
            <w:noProof/>
            <w:webHidden/>
          </w:rPr>
          <w:fldChar w:fldCharType="separate"/>
        </w:r>
        <w:r>
          <w:rPr>
            <w:noProof/>
            <w:webHidden/>
          </w:rPr>
          <w:t>2</w:t>
        </w:r>
        <w:r>
          <w:rPr>
            <w:noProof/>
            <w:webHidden/>
          </w:rPr>
          <w:fldChar w:fldCharType="end"/>
        </w:r>
      </w:hyperlink>
    </w:p>
    <w:p w14:paraId="408E931F" w14:textId="77777777" w:rsidR="00A6023F" w:rsidRDefault="00A6023F">
      <w:pPr>
        <w:pStyle w:val="TOC4"/>
        <w:tabs>
          <w:tab w:val="right" w:leader="dot" w:pos="8778"/>
        </w:tabs>
        <w:rPr>
          <w:rFonts w:asciiTheme="minorHAnsi" w:eastAsiaTheme="minorEastAsia" w:hAnsiTheme="minorHAnsi"/>
          <w:noProof/>
          <w:sz w:val="22"/>
        </w:rPr>
      </w:pPr>
      <w:hyperlink w:anchor="_Toc230160107" w:history="1">
        <w:r w:rsidRPr="00B8543E">
          <w:rPr>
            <w:rStyle w:val="Hyperlink"/>
            <w:noProof/>
          </w:rPr>
          <w:t>2.2.2.1 Tiêu đề mục 2.2.2.1</w:t>
        </w:r>
        <w:r>
          <w:rPr>
            <w:noProof/>
            <w:webHidden/>
          </w:rPr>
          <w:tab/>
        </w:r>
        <w:r>
          <w:rPr>
            <w:noProof/>
            <w:webHidden/>
          </w:rPr>
          <w:fldChar w:fldCharType="begin"/>
        </w:r>
        <w:r>
          <w:rPr>
            <w:noProof/>
            <w:webHidden/>
          </w:rPr>
          <w:instrText xml:space="preserve"> PAGEREF _Toc230160107 \h </w:instrText>
        </w:r>
        <w:r>
          <w:rPr>
            <w:noProof/>
            <w:webHidden/>
          </w:rPr>
        </w:r>
        <w:r>
          <w:rPr>
            <w:noProof/>
            <w:webHidden/>
          </w:rPr>
          <w:fldChar w:fldCharType="separate"/>
        </w:r>
        <w:r>
          <w:rPr>
            <w:noProof/>
            <w:webHidden/>
          </w:rPr>
          <w:t>2</w:t>
        </w:r>
        <w:r>
          <w:rPr>
            <w:noProof/>
            <w:webHidden/>
          </w:rPr>
          <w:fldChar w:fldCharType="end"/>
        </w:r>
      </w:hyperlink>
    </w:p>
    <w:p w14:paraId="38AEE521" w14:textId="77777777" w:rsidR="00A6023F" w:rsidRDefault="00A6023F">
      <w:pPr>
        <w:pStyle w:val="TOC4"/>
        <w:tabs>
          <w:tab w:val="right" w:leader="dot" w:pos="8778"/>
        </w:tabs>
        <w:rPr>
          <w:rFonts w:asciiTheme="minorHAnsi" w:eastAsiaTheme="minorEastAsia" w:hAnsiTheme="minorHAnsi"/>
          <w:noProof/>
          <w:sz w:val="22"/>
        </w:rPr>
      </w:pPr>
      <w:hyperlink w:anchor="_Toc230160108" w:history="1">
        <w:r w:rsidRPr="00B8543E">
          <w:rPr>
            <w:rStyle w:val="Hyperlink"/>
            <w:noProof/>
          </w:rPr>
          <w:t>2.2.2.2 Tiêu đề mục 2.2.2.2</w:t>
        </w:r>
        <w:r>
          <w:rPr>
            <w:noProof/>
            <w:webHidden/>
          </w:rPr>
          <w:tab/>
        </w:r>
        <w:r>
          <w:rPr>
            <w:noProof/>
            <w:webHidden/>
          </w:rPr>
          <w:fldChar w:fldCharType="begin"/>
        </w:r>
        <w:r>
          <w:rPr>
            <w:noProof/>
            <w:webHidden/>
          </w:rPr>
          <w:instrText xml:space="preserve"> PAGEREF _Toc230160108 \h </w:instrText>
        </w:r>
        <w:r>
          <w:rPr>
            <w:noProof/>
            <w:webHidden/>
          </w:rPr>
        </w:r>
        <w:r>
          <w:rPr>
            <w:noProof/>
            <w:webHidden/>
          </w:rPr>
          <w:fldChar w:fldCharType="separate"/>
        </w:r>
        <w:r>
          <w:rPr>
            <w:noProof/>
            <w:webHidden/>
          </w:rPr>
          <w:t>2</w:t>
        </w:r>
        <w:r>
          <w:rPr>
            <w:noProof/>
            <w:webHidden/>
          </w:rPr>
          <w:fldChar w:fldCharType="end"/>
        </w:r>
      </w:hyperlink>
    </w:p>
    <w:p w14:paraId="2898E6CD" w14:textId="77777777" w:rsidR="00A6023F" w:rsidRDefault="00A6023F">
      <w:pPr>
        <w:pStyle w:val="TOC1"/>
        <w:tabs>
          <w:tab w:val="right" w:leader="dot" w:pos="8778"/>
        </w:tabs>
        <w:rPr>
          <w:rFonts w:asciiTheme="minorHAnsi" w:eastAsiaTheme="minorEastAsia" w:hAnsiTheme="minorHAnsi"/>
          <w:noProof/>
          <w:sz w:val="22"/>
        </w:rPr>
      </w:pPr>
      <w:hyperlink w:anchor="_Toc230160109" w:history="1">
        <w:r w:rsidRPr="00B8543E">
          <w:rPr>
            <w:rStyle w:val="Hyperlink"/>
            <w:noProof/>
          </w:rPr>
          <w:t>CHƯƠNG 3. Phân tích thiết kế hệ thống</w:t>
        </w:r>
        <w:r>
          <w:rPr>
            <w:noProof/>
            <w:webHidden/>
          </w:rPr>
          <w:tab/>
        </w:r>
        <w:r>
          <w:rPr>
            <w:noProof/>
            <w:webHidden/>
          </w:rPr>
          <w:fldChar w:fldCharType="begin"/>
        </w:r>
        <w:r>
          <w:rPr>
            <w:noProof/>
            <w:webHidden/>
          </w:rPr>
          <w:instrText xml:space="preserve"> PAGEREF _Toc230160109 \h </w:instrText>
        </w:r>
        <w:r>
          <w:rPr>
            <w:noProof/>
            <w:webHidden/>
          </w:rPr>
        </w:r>
        <w:r>
          <w:rPr>
            <w:noProof/>
            <w:webHidden/>
          </w:rPr>
          <w:fldChar w:fldCharType="separate"/>
        </w:r>
        <w:r>
          <w:rPr>
            <w:noProof/>
            <w:webHidden/>
          </w:rPr>
          <w:t>3</w:t>
        </w:r>
        <w:r>
          <w:rPr>
            <w:noProof/>
            <w:webHidden/>
          </w:rPr>
          <w:fldChar w:fldCharType="end"/>
        </w:r>
      </w:hyperlink>
    </w:p>
    <w:p w14:paraId="0CDB08B6" w14:textId="77777777" w:rsidR="00A6023F" w:rsidRDefault="00A6023F">
      <w:pPr>
        <w:pStyle w:val="TOC2"/>
        <w:tabs>
          <w:tab w:val="right" w:leader="dot" w:pos="8778"/>
        </w:tabs>
        <w:rPr>
          <w:rFonts w:asciiTheme="minorHAnsi" w:eastAsiaTheme="minorEastAsia" w:hAnsiTheme="minorHAnsi"/>
          <w:noProof/>
          <w:sz w:val="22"/>
        </w:rPr>
      </w:pPr>
      <w:hyperlink w:anchor="_Toc230160110" w:history="1">
        <w:r w:rsidRPr="00B8543E">
          <w:rPr>
            <w:rStyle w:val="Hyperlink"/>
            <w:noProof/>
          </w:rPr>
          <w:t>3.1 Mô tả vấn đề</w:t>
        </w:r>
        <w:r>
          <w:rPr>
            <w:noProof/>
            <w:webHidden/>
          </w:rPr>
          <w:tab/>
        </w:r>
        <w:r>
          <w:rPr>
            <w:noProof/>
            <w:webHidden/>
          </w:rPr>
          <w:fldChar w:fldCharType="begin"/>
        </w:r>
        <w:r>
          <w:rPr>
            <w:noProof/>
            <w:webHidden/>
          </w:rPr>
          <w:instrText xml:space="preserve"> PAGEREF _Toc230160110 \h </w:instrText>
        </w:r>
        <w:r>
          <w:rPr>
            <w:noProof/>
            <w:webHidden/>
          </w:rPr>
        </w:r>
        <w:r>
          <w:rPr>
            <w:noProof/>
            <w:webHidden/>
          </w:rPr>
          <w:fldChar w:fldCharType="separate"/>
        </w:r>
        <w:r>
          <w:rPr>
            <w:noProof/>
            <w:webHidden/>
          </w:rPr>
          <w:t>3</w:t>
        </w:r>
        <w:r>
          <w:rPr>
            <w:noProof/>
            <w:webHidden/>
          </w:rPr>
          <w:fldChar w:fldCharType="end"/>
        </w:r>
      </w:hyperlink>
    </w:p>
    <w:p w14:paraId="49E9F779" w14:textId="77777777" w:rsidR="00A6023F" w:rsidRDefault="00A6023F">
      <w:pPr>
        <w:pStyle w:val="TOC2"/>
        <w:tabs>
          <w:tab w:val="right" w:leader="dot" w:pos="8778"/>
        </w:tabs>
        <w:rPr>
          <w:rFonts w:asciiTheme="minorHAnsi" w:eastAsiaTheme="minorEastAsia" w:hAnsiTheme="minorHAnsi"/>
          <w:noProof/>
          <w:sz w:val="22"/>
        </w:rPr>
      </w:pPr>
      <w:hyperlink w:anchor="_Toc230160111" w:history="1">
        <w:r w:rsidRPr="00B8543E">
          <w:rPr>
            <w:rStyle w:val="Hyperlink"/>
            <w:noProof/>
          </w:rPr>
          <w:t>3.2 Đặc tả yêu cầu hệ thống</w:t>
        </w:r>
        <w:r>
          <w:rPr>
            <w:noProof/>
            <w:webHidden/>
          </w:rPr>
          <w:tab/>
        </w:r>
        <w:r>
          <w:rPr>
            <w:noProof/>
            <w:webHidden/>
          </w:rPr>
          <w:fldChar w:fldCharType="begin"/>
        </w:r>
        <w:r>
          <w:rPr>
            <w:noProof/>
            <w:webHidden/>
          </w:rPr>
          <w:instrText xml:space="preserve"> PAGEREF _Toc230160111 \h </w:instrText>
        </w:r>
        <w:r>
          <w:rPr>
            <w:noProof/>
            <w:webHidden/>
          </w:rPr>
        </w:r>
        <w:r>
          <w:rPr>
            <w:noProof/>
            <w:webHidden/>
          </w:rPr>
          <w:fldChar w:fldCharType="separate"/>
        </w:r>
        <w:r>
          <w:rPr>
            <w:noProof/>
            <w:webHidden/>
          </w:rPr>
          <w:t>3</w:t>
        </w:r>
        <w:r>
          <w:rPr>
            <w:noProof/>
            <w:webHidden/>
          </w:rPr>
          <w:fldChar w:fldCharType="end"/>
        </w:r>
      </w:hyperlink>
    </w:p>
    <w:p w14:paraId="2FC7B021" w14:textId="77777777" w:rsidR="00A6023F" w:rsidRDefault="00A6023F">
      <w:pPr>
        <w:pStyle w:val="TOC3"/>
        <w:tabs>
          <w:tab w:val="right" w:leader="dot" w:pos="8778"/>
        </w:tabs>
        <w:rPr>
          <w:rFonts w:asciiTheme="minorHAnsi" w:eastAsiaTheme="minorEastAsia" w:hAnsiTheme="minorHAnsi"/>
          <w:noProof/>
          <w:sz w:val="22"/>
        </w:rPr>
      </w:pPr>
      <w:hyperlink w:anchor="_Toc230160112" w:history="1">
        <w:r w:rsidRPr="00B8543E">
          <w:rPr>
            <w:rStyle w:val="Hyperlink"/>
            <w:noProof/>
          </w:rPr>
          <w:t>3.2.1 Yêu cầu chức năng</w:t>
        </w:r>
        <w:r>
          <w:rPr>
            <w:noProof/>
            <w:webHidden/>
          </w:rPr>
          <w:tab/>
        </w:r>
        <w:r>
          <w:rPr>
            <w:noProof/>
            <w:webHidden/>
          </w:rPr>
          <w:fldChar w:fldCharType="begin"/>
        </w:r>
        <w:r>
          <w:rPr>
            <w:noProof/>
            <w:webHidden/>
          </w:rPr>
          <w:instrText xml:space="preserve"> PAGEREF _Toc230160112 \h </w:instrText>
        </w:r>
        <w:r>
          <w:rPr>
            <w:noProof/>
            <w:webHidden/>
          </w:rPr>
        </w:r>
        <w:r>
          <w:rPr>
            <w:noProof/>
            <w:webHidden/>
          </w:rPr>
          <w:fldChar w:fldCharType="separate"/>
        </w:r>
        <w:r>
          <w:rPr>
            <w:noProof/>
            <w:webHidden/>
          </w:rPr>
          <w:t>3</w:t>
        </w:r>
        <w:r>
          <w:rPr>
            <w:noProof/>
            <w:webHidden/>
          </w:rPr>
          <w:fldChar w:fldCharType="end"/>
        </w:r>
      </w:hyperlink>
    </w:p>
    <w:p w14:paraId="1ABCAD4B" w14:textId="77777777" w:rsidR="00A6023F" w:rsidRDefault="00A6023F">
      <w:pPr>
        <w:pStyle w:val="TOC3"/>
        <w:tabs>
          <w:tab w:val="right" w:leader="dot" w:pos="8778"/>
        </w:tabs>
        <w:rPr>
          <w:rFonts w:asciiTheme="minorHAnsi" w:eastAsiaTheme="minorEastAsia" w:hAnsiTheme="minorHAnsi"/>
          <w:noProof/>
          <w:sz w:val="22"/>
        </w:rPr>
      </w:pPr>
      <w:hyperlink w:anchor="_Toc230160113" w:history="1">
        <w:r w:rsidRPr="00B8543E">
          <w:rPr>
            <w:rStyle w:val="Hyperlink"/>
            <w:noProof/>
          </w:rPr>
          <w:t>3.2.2 Yêu cầu phi chức năng</w:t>
        </w:r>
        <w:r>
          <w:rPr>
            <w:noProof/>
            <w:webHidden/>
          </w:rPr>
          <w:tab/>
        </w:r>
        <w:r>
          <w:rPr>
            <w:noProof/>
            <w:webHidden/>
          </w:rPr>
          <w:fldChar w:fldCharType="begin"/>
        </w:r>
        <w:r>
          <w:rPr>
            <w:noProof/>
            <w:webHidden/>
          </w:rPr>
          <w:instrText xml:space="preserve"> PAGEREF _Toc230160113 \h </w:instrText>
        </w:r>
        <w:r>
          <w:rPr>
            <w:noProof/>
            <w:webHidden/>
          </w:rPr>
        </w:r>
        <w:r>
          <w:rPr>
            <w:noProof/>
            <w:webHidden/>
          </w:rPr>
          <w:fldChar w:fldCharType="separate"/>
        </w:r>
        <w:r>
          <w:rPr>
            <w:noProof/>
            <w:webHidden/>
          </w:rPr>
          <w:t>3</w:t>
        </w:r>
        <w:r>
          <w:rPr>
            <w:noProof/>
            <w:webHidden/>
          </w:rPr>
          <w:fldChar w:fldCharType="end"/>
        </w:r>
      </w:hyperlink>
    </w:p>
    <w:p w14:paraId="5350DEC7" w14:textId="77777777" w:rsidR="00A6023F" w:rsidRDefault="00A6023F">
      <w:pPr>
        <w:pStyle w:val="TOC4"/>
        <w:tabs>
          <w:tab w:val="right" w:leader="dot" w:pos="8778"/>
        </w:tabs>
        <w:rPr>
          <w:rFonts w:asciiTheme="minorHAnsi" w:eastAsiaTheme="minorEastAsia" w:hAnsiTheme="minorHAnsi"/>
          <w:noProof/>
          <w:sz w:val="22"/>
        </w:rPr>
      </w:pPr>
      <w:hyperlink w:anchor="_Toc230160114" w:history="1">
        <w:r w:rsidRPr="00B8543E">
          <w:rPr>
            <w:rStyle w:val="Hyperlink"/>
            <w:noProof/>
          </w:rPr>
          <w:t>3.2.2.1 Tiêu đề mục 2.2.2.1</w:t>
        </w:r>
        <w:r>
          <w:rPr>
            <w:noProof/>
            <w:webHidden/>
          </w:rPr>
          <w:tab/>
        </w:r>
        <w:r>
          <w:rPr>
            <w:noProof/>
            <w:webHidden/>
          </w:rPr>
          <w:fldChar w:fldCharType="begin"/>
        </w:r>
        <w:r>
          <w:rPr>
            <w:noProof/>
            <w:webHidden/>
          </w:rPr>
          <w:instrText xml:space="preserve"> PAGEREF _Toc230160114 \h </w:instrText>
        </w:r>
        <w:r>
          <w:rPr>
            <w:noProof/>
            <w:webHidden/>
          </w:rPr>
        </w:r>
        <w:r>
          <w:rPr>
            <w:noProof/>
            <w:webHidden/>
          </w:rPr>
          <w:fldChar w:fldCharType="separate"/>
        </w:r>
        <w:r>
          <w:rPr>
            <w:noProof/>
            <w:webHidden/>
          </w:rPr>
          <w:t>3</w:t>
        </w:r>
        <w:r>
          <w:rPr>
            <w:noProof/>
            <w:webHidden/>
          </w:rPr>
          <w:fldChar w:fldCharType="end"/>
        </w:r>
      </w:hyperlink>
    </w:p>
    <w:p w14:paraId="607F4B89" w14:textId="77777777" w:rsidR="00A6023F" w:rsidRDefault="00A6023F">
      <w:pPr>
        <w:pStyle w:val="TOC4"/>
        <w:tabs>
          <w:tab w:val="right" w:leader="dot" w:pos="8778"/>
        </w:tabs>
        <w:rPr>
          <w:rFonts w:asciiTheme="minorHAnsi" w:eastAsiaTheme="minorEastAsia" w:hAnsiTheme="minorHAnsi"/>
          <w:noProof/>
          <w:sz w:val="22"/>
        </w:rPr>
      </w:pPr>
      <w:hyperlink w:anchor="_Toc230160115" w:history="1">
        <w:r w:rsidRPr="00B8543E">
          <w:rPr>
            <w:rStyle w:val="Hyperlink"/>
            <w:noProof/>
          </w:rPr>
          <w:t>3.2.2.2 Tiêu đề mục 2.2.2.2</w:t>
        </w:r>
        <w:r>
          <w:rPr>
            <w:noProof/>
            <w:webHidden/>
          </w:rPr>
          <w:tab/>
        </w:r>
        <w:r>
          <w:rPr>
            <w:noProof/>
            <w:webHidden/>
          </w:rPr>
          <w:fldChar w:fldCharType="begin"/>
        </w:r>
        <w:r>
          <w:rPr>
            <w:noProof/>
            <w:webHidden/>
          </w:rPr>
          <w:instrText xml:space="preserve"> PAGEREF _Toc230160115 \h </w:instrText>
        </w:r>
        <w:r>
          <w:rPr>
            <w:noProof/>
            <w:webHidden/>
          </w:rPr>
        </w:r>
        <w:r>
          <w:rPr>
            <w:noProof/>
            <w:webHidden/>
          </w:rPr>
          <w:fldChar w:fldCharType="separate"/>
        </w:r>
        <w:r>
          <w:rPr>
            <w:noProof/>
            <w:webHidden/>
          </w:rPr>
          <w:t>3</w:t>
        </w:r>
        <w:r>
          <w:rPr>
            <w:noProof/>
            <w:webHidden/>
          </w:rPr>
          <w:fldChar w:fldCharType="end"/>
        </w:r>
      </w:hyperlink>
    </w:p>
    <w:p w14:paraId="0E81BF68" w14:textId="77777777" w:rsidR="00A6023F" w:rsidRDefault="00A6023F">
      <w:pPr>
        <w:pStyle w:val="TOC2"/>
        <w:tabs>
          <w:tab w:val="right" w:leader="dot" w:pos="8778"/>
        </w:tabs>
        <w:rPr>
          <w:rFonts w:asciiTheme="minorHAnsi" w:eastAsiaTheme="minorEastAsia" w:hAnsiTheme="minorHAnsi"/>
          <w:noProof/>
          <w:sz w:val="22"/>
        </w:rPr>
      </w:pPr>
      <w:hyperlink w:anchor="_Toc230160116" w:history="1">
        <w:r w:rsidRPr="00B8543E">
          <w:rPr>
            <w:rStyle w:val="Hyperlink"/>
            <w:noProof/>
          </w:rPr>
          <w:t>3.3 Thiết kế dữ liệu</w:t>
        </w:r>
        <w:r>
          <w:rPr>
            <w:noProof/>
            <w:webHidden/>
          </w:rPr>
          <w:tab/>
        </w:r>
        <w:r>
          <w:rPr>
            <w:noProof/>
            <w:webHidden/>
          </w:rPr>
          <w:fldChar w:fldCharType="begin"/>
        </w:r>
        <w:r>
          <w:rPr>
            <w:noProof/>
            <w:webHidden/>
          </w:rPr>
          <w:instrText xml:space="preserve"> PAGEREF _Toc230160116 \h </w:instrText>
        </w:r>
        <w:r>
          <w:rPr>
            <w:noProof/>
            <w:webHidden/>
          </w:rPr>
        </w:r>
        <w:r>
          <w:rPr>
            <w:noProof/>
            <w:webHidden/>
          </w:rPr>
          <w:fldChar w:fldCharType="separate"/>
        </w:r>
        <w:r>
          <w:rPr>
            <w:noProof/>
            <w:webHidden/>
          </w:rPr>
          <w:t>3</w:t>
        </w:r>
        <w:r>
          <w:rPr>
            <w:noProof/>
            <w:webHidden/>
          </w:rPr>
          <w:fldChar w:fldCharType="end"/>
        </w:r>
      </w:hyperlink>
    </w:p>
    <w:p w14:paraId="2298BD31" w14:textId="77777777" w:rsidR="00A6023F" w:rsidRDefault="00A6023F">
      <w:pPr>
        <w:pStyle w:val="TOC3"/>
        <w:tabs>
          <w:tab w:val="right" w:leader="dot" w:pos="8778"/>
        </w:tabs>
        <w:rPr>
          <w:rFonts w:asciiTheme="minorHAnsi" w:eastAsiaTheme="minorEastAsia" w:hAnsiTheme="minorHAnsi"/>
          <w:noProof/>
          <w:sz w:val="22"/>
        </w:rPr>
      </w:pPr>
      <w:hyperlink w:anchor="_Toc230160117" w:history="1">
        <w:r w:rsidRPr="00B8543E">
          <w:rPr>
            <w:rStyle w:val="Hyperlink"/>
            <w:noProof/>
          </w:rPr>
          <w:t>3.3.1 Cấu trúc lưu trữ</w:t>
        </w:r>
        <w:r>
          <w:rPr>
            <w:noProof/>
            <w:webHidden/>
          </w:rPr>
          <w:tab/>
        </w:r>
        <w:r>
          <w:rPr>
            <w:noProof/>
            <w:webHidden/>
          </w:rPr>
          <w:fldChar w:fldCharType="begin"/>
        </w:r>
        <w:r>
          <w:rPr>
            <w:noProof/>
            <w:webHidden/>
          </w:rPr>
          <w:instrText xml:space="preserve"> PAGEREF _Toc230160117 \h </w:instrText>
        </w:r>
        <w:r>
          <w:rPr>
            <w:noProof/>
            <w:webHidden/>
          </w:rPr>
        </w:r>
        <w:r>
          <w:rPr>
            <w:noProof/>
            <w:webHidden/>
          </w:rPr>
          <w:fldChar w:fldCharType="separate"/>
        </w:r>
        <w:r>
          <w:rPr>
            <w:noProof/>
            <w:webHidden/>
          </w:rPr>
          <w:t>3</w:t>
        </w:r>
        <w:r>
          <w:rPr>
            <w:noProof/>
            <w:webHidden/>
          </w:rPr>
          <w:fldChar w:fldCharType="end"/>
        </w:r>
      </w:hyperlink>
    </w:p>
    <w:p w14:paraId="589ED46B" w14:textId="77777777" w:rsidR="00A6023F" w:rsidRDefault="00A6023F">
      <w:pPr>
        <w:pStyle w:val="TOC3"/>
        <w:tabs>
          <w:tab w:val="right" w:leader="dot" w:pos="8778"/>
        </w:tabs>
        <w:rPr>
          <w:rFonts w:asciiTheme="minorHAnsi" w:eastAsiaTheme="minorEastAsia" w:hAnsiTheme="minorHAnsi"/>
          <w:noProof/>
          <w:sz w:val="22"/>
        </w:rPr>
      </w:pPr>
      <w:hyperlink w:anchor="_Toc230160118" w:history="1">
        <w:r w:rsidRPr="00B8543E">
          <w:rPr>
            <w:rStyle w:val="Hyperlink"/>
            <w:noProof/>
          </w:rPr>
          <w:t>3.3.2 Đặc tả chi tiết</w:t>
        </w:r>
        <w:r>
          <w:rPr>
            <w:noProof/>
            <w:webHidden/>
          </w:rPr>
          <w:tab/>
        </w:r>
        <w:r>
          <w:rPr>
            <w:noProof/>
            <w:webHidden/>
          </w:rPr>
          <w:fldChar w:fldCharType="begin"/>
        </w:r>
        <w:r>
          <w:rPr>
            <w:noProof/>
            <w:webHidden/>
          </w:rPr>
          <w:instrText xml:space="preserve"> PAGEREF _Toc230160118 \h </w:instrText>
        </w:r>
        <w:r>
          <w:rPr>
            <w:noProof/>
            <w:webHidden/>
          </w:rPr>
        </w:r>
        <w:r>
          <w:rPr>
            <w:noProof/>
            <w:webHidden/>
          </w:rPr>
          <w:fldChar w:fldCharType="separate"/>
        </w:r>
        <w:r>
          <w:rPr>
            <w:noProof/>
            <w:webHidden/>
          </w:rPr>
          <w:t>3</w:t>
        </w:r>
        <w:r>
          <w:rPr>
            <w:noProof/>
            <w:webHidden/>
          </w:rPr>
          <w:fldChar w:fldCharType="end"/>
        </w:r>
      </w:hyperlink>
    </w:p>
    <w:p w14:paraId="604801FB" w14:textId="77777777" w:rsidR="00A6023F" w:rsidRDefault="00A6023F">
      <w:pPr>
        <w:pStyle w:val="TOC2"/>
        <w:tabs>
          <w:tab w:val="right" w:leader="dot" w:pos="8778"/>
        </w:tabs>
        <w:rPr>
          <w:rFonts w:asciiTheme="minorHAnsi" w:eastAsiaTheme="minorEastAsia" w:hAnsiTheme="minorHAnsi"/>
          <w:noProof/>
          <w:sz w:val="22"/>
        </w:rPr>
      </w:pPr>
      <w:hyperlink w:anchor="_Toc230160119" w:history="1">
        <w:r w:rsidRPr="00B8543E">
          <w:rPr>
            <w:rStyle w:val="Hyperlink"/>
            <w:noProof/>
          </w:rPr>
          <w:t>3.4 Thiết kế chức năng</w:t>
        </w:r>
        <w:r>
          <w:rPr>
            <w:noProof/>
            <w:webHidden/>
          </w:rPr>
          <w:tab/>
        </w:r>
        <w:r>
          <w:rPr>
            <w:noProof/>
            <w:webHidden/>
          </w:rPr>
          <w:fldChar w:fldCharType="begin"/>
        </w:r>
        <w:r>
          <w:rPr>
            <w:noProof/>
            <w:webHidden/>
          </w:rPr>
          <w:instrText xml:space="preserve"> PAGEREF _Toc230160119 \h </w:instrText>
        </w:r>
        <w:r>
          <w:rPr>
            <w:noProof/>
            <w:webHidden/>
          </w:rPr>
        </w:r>
        <w:r>
          <w:rPr>
            <w:noProof/>
            <w:webHidden/>
          </w:rPr>
          <w:fldChar w:fldCharType="separate"/>
        </w:r>
        <w:r>
          <w:rPr>
            <w:noProof/>
            <w:webHidden/>
          </w:rPr>
          <w:t>3</w:t>
        </w:r>
        <w:r>
          <w:rPr>
            <w:noProof/>
            <w:webHidden/>
          </w:rPr>
          <w:fldChar w:fldCharType="end"/>
        </w:r>
      </w:hyperlink>
    </w:p>
    <w:p w14:paraId="4580F6B7" w14:textId="77777777" w:rsidR="00A6023F" w:rsidRDefault="00A6023F">
      <w:pPr>
        <w:pStyle w:val="TOC2"/>
        <w:tabs>
          <w:tab w:val="right" w:leader="dot" w:pos="8778"/>
        </w:tabs>
        <w:rPr>
          <w:rFonts w:asciiTheme="minorHAnsi" w:eastAsiaTheme="minorEastAsia" w:hAnsiTheme="minorHAnsi"/>
          <w:noProof/>
          <w:sz w:val="22"/>
        </w:rPr>
      </w:pPr>
      <w:hyperlink w:anchor="_Toc230160120" w:history="1">
        <w:r w:rsidRPr="00B8543E">
          <w:rPr>
            <w:rStyle w:val="Hyperlink"/>
            <w:noProof/>
          </w:rPr>
          <w:t>3.5 Thiết kế giao diện</w:t>
        </w:r>
        <w:r>
          <w:rPr>
            <w:noProof/>
            <w:webHidden/>
          </w:rPr>
          <w:tab/>
        </w:r>
        <w:r>
          <w:rPr>
            <w:noProof/>
            <w:webHidden/>
          </w:rPr>
          <w:fldChar w:fldCharType="begin"/>
        </w:r>
        <w:r>
          <w:rPr>
            <w:noProof/>
            <w:webHidden/>
          </w:rPr>
          <w:instrText xml:space="preserve"> PAGEREF _Toc230160120 \h </w:instrText>
        </w:r>
        <w:r>
          <w:rPr>
            <w:noProof/>
            <w:webHidden/>
          </w:rPr>
        </w:r>
        <w:r>
          <w:rPr>
            <w:noProof/>
            <w:webHidden/>
          </w:rPr>
          <w:fldChar w:fldCharType="separate"/>
        </w:r>
        <w:r>
          <w:rPr>
            <w:noProof/>
            <w:webHidden/>
          </w:rPr>
          <w:t>3</w:t>
        </w:r>
        <w:r>
          <w:rPr>
            <w:noProof/>
            <w:webHidden/>
          </w:rPr>
          <w:fldChar w:fldCharType="end"/>
        </w:r>
      </w:hyperlink>
    </w:p>
    <w:p w14:paraId="7F859FF8" w14:textId="77777777" w:rsidR="00A6023F" w:rsidRDefault="00A6023F">
      <w:pPr>
        <w:pStyle w:val="TOC3"/>
        <w:tabs>
          <w:tab w:val="right" w:leader="dot" w:pos="8778"/>
        </w:tabs>
        <w:rPr>
          <w:rFonts w:asciiTheme="minorHAnsi" w:eastAsiaTheme="minorEastAsia" w:hAnsiTheme="minorHAnsi"/>
          <w:noProof/>
          <w:sz w:val="22"/>
        </w:rPr>
      </w:pPr>
      <w:hyperlink w:anchor="_Toc230160121" w:history="1">
        <w:r w:rsidRPr="00B8543E">
          <w:rPr>
            <w:rStyle w:val="Hyperlink"/>
            <w:noProof/>
          </w:rPr>
          <w:t>3.5.1 Sơ đồ website</w:t>
        </w:r>
        <w:r>
          <w:rPr>
            <w:noProof/>
            <w:webHidden/>
          </w:rPr>
          <w:tab/>
        </w:r>
        <w:r>
          <w:rPr>
            <w:noProof/>
            <w:webHidden/>
          </w:rPr>
          <w:fldChar w:fldCharType="begin"/>
        </w:r>
        <w:r>
          <w:rPr>
            <w:noProof/>
            <w:webHidden/>
          </w:rPr>
          <w:instrText xml:space="preserve"> PAGEREF _Toc230160121 \h </w:instrText>
        </w:r>
        <w:r>
          <w:rPr>
            <w:noProof/>
            <w:webHidden/>
          </w:rPr>
        </w:r>
        <w:r>
          <w:rPr>
            <w:noProof/>
            <w:webHidden/>
          </w:rPr>
          <w:fldChar w:fldCharType="separate"/>
        </w:r>
        <w:r>
          <w:rPr>
            <w:noProof/>
            <w:webHidden/>
          </w:rPr>
          <w:t>3</w:t>
        </w:r>
        <w:r>
          <w:rPr>
            <w:noProof/>
            <w:webHidden/>
          </w:rPr>
          <w:fldChar w:fldCharType="end"/>
        </w:r>
      </w:hyperlink>
    </w:p>
    <w:p w14:paraId="4456F6F6" w14:textId="77777777" w:rsidR="00A6023F" w:rsidRDefault="00A6023F">
      <w:pPr>
        <w:pStyle w:val="TOC3"/>
        <w:tabs>
          <w:tab w:val="right" w:leader="dot" w:pos="8778"/>
        </w:tabs>
        <w:rPr>
          <w:rFonts w:asciiTheme="minorHAnsi" w:eastAsiaTheme="minorEastAsia" w:hAnsiTheme="minorHAnsi"/>
          <w:noProof/>
          <w:sz w:val="22"/>
        </w:rPr>
      </w:pPr>
      <w:hyperlink w:anchor="_Toc230160122" w:history="1">
        <w:r w:rsidRPr="00B8543E">
          <w:rPr>
            <w:rStyle w:val="Hyperlink"/>
            <w:noProof/>
          </w:rPr>
          <w:t>3.5.2 Giao diện trang chủ</w:t>
        </w:r>
        <w:r>
          <w:rPr>
            <w:noProof/>
            <w:webHidden/>
          </w:rPr>
          <w:tab/>
        </w:r>
        <w:r>
          <w:rPr>
            <w:noProof/>
            <w:webHidden/>
          </w:rPr>
          <w:fldChar w:fldCharType="begin"/>
        </w:r>
        <w:r>
          <w:rPr>
            <w:noProof/>
            <w:webHidden/>
          </w:rPr>
          <w:instrText xml:space="preserve"> PAGEREF _Toc230160122 \h </w:instrText>
        </w:r>
        <w:r>
          <w:rPr>
            <w:noProof/>
            <w:webHidden/>
          </w:rPr>
        </w:r>
        <w:r>
          <w:rPr>
            <w:noProof/>
            <w:webHidden/>
          </w:rPr>
          <w:fldChar w:fldCharType="separate"/>
        </w:r>
        <w:r>
          <w:rPr>
            <w:noProof/>
            <w:webHidden/>
          </w:rPr>
          <w:t>3</w:t>
        </w:r>
        <w:r>
          <w:rPr>
            <w:noProof/>
            <w:webHidden/>
          </w:rPr>
          <w:fldChar w:fldCharType="end"/>
        </w:r>
      </w:hyperlink>
    </w:p>
    <w:p w14:paraId="574D1D99" w14:textId="77777777" w:rsidR="00A6023F" w:rsidRDefault="00A6023F">
      <w:pPr>
        <w:pStyle w:val="TOC3"/>
        <w:tabs>
          <w:tab w:val="right" w:leader="dot" w:pos="8778"/>
        </w:tabs>
        <w:rPr>
          <w:rFonts w:asciiTheme="minorHAnsi" w:eastAsiaTheme="minorEastAsia" w:hAnsiTheme="minorHAnsi"/>
          <w:noProof/>
          <w:sz w:val="22"/>
        </w:rPr>
      </w:pPr>
      <w:hyperlink w:anchor="_Toc230160123" w:history="1">
        <w:r w:rsidRPr="00B8543E">
          <w:rPr>
            <w:rStyle w:val="Hyperlink"/>
            <w:noProof/>
          </w:rPr>
          <w:t>3.5.3 Giao diện trang …</w:t>
        </w:r>
        <w:r>
          <w:rPr>
            <w:noProof/>
            <w:webHidden/>
          </w:rPr>
          <w:tab/>
        </w:r>
        <w:r>
          <w:rPr>
            <w:noProof/>
            <w:webHidden/>
          </w:rPr>
          <w:fldChar w:fldCharType="begin"/>
        </w:r>
        <w:r>
          <w:rPr>
            <w:noProof/>
            <w:webHidden/>
          </w:rPr>
          <w:instrText xml:space="preserve"> PAGEREF _Toc230160123 \h </w:instrText>
        </w:r>
        <w:r>
          <w:rPr>
            <w:noProof/>
            <w:webHidden/>
          </w:rPr>
        </w:r>
        <w:r>
          <w:rPr>
            <w:noProof/>
            <w:webHidden/>
          </w:rPr>
          <w:fldChar w:fldCharType="separate"/>
        </w:r>
        <w:r>
          <w:rPr>
            <w:noProof/>
            <w:webHidden/>
          </w:rPr>
          <w:t>3</w:t>
        </w:r>
        <w:r>
          <w:rPr>
            <w:noProof/>
            <w:webHidden/>
          </w:rPr>
          <w:fldChar w:fldCharType="end"/>
        </w:r>
      </w:hyperlink>
    </w:p>
    <w:p w14:paraId="44755571" w14:textId="77777777" w:rsidR="00A6023F" w:rsidRDefault="00A6023F">
      <w:pPr>
        <w:pStyle w:val="TOC1"/>
        <w:tabs>
          <w:tab w:val="right" w:leader="dot" w:pos="8778"/>
        </w:tabs>
        <w:rPr>
          <w:rFonts w:asciiTheme="minorHAnsi" w:eastAsiaTheme="minorEastAsia" w:hAnsiTheme="minorHAnsi"/>
          <w:noProof/>
          <w:sz w:val="22"/>
        </w:rPr>
      </w:pPr>
      <w:hyperlink w:anchor="_Toc230160124" w:history="1">
        <w:r w:rsidRPr="00B8543E">
          <w:rPr>
            <w:rStyle w:val="Hyperlink"/>
            <w:noProof/>
          </w:rPr>
          <w:t>CHƯƠNG 4. KẾT QUẢ thực nghiệm</w:t>
        </w:r>
        <w:r>
          <w:rPr>
            <w:noProof/>
            <w:webHidden/>
          </w:rPr>
          <w:tab/>
        </w:r>
        <w:r>
          <w:rPr>
            <w:noProof/>
            <w:webHidden/>
          </w:rPr>
          <w:fldChar w:fldCharType="begin"/>
        </w:r>
        <w:r>
          <w:rPr>
            <w:noProof/>
            <w:webHidden/>
          </w:rPr>
          <w:instrText xml:space="preserve"> PAGEREF _Toc230160124 \h </w:instrText>
        </w:r>
        <w:r>
          <w:rPr>
            <w:noProof/>
            <w:webHidden/>
          </w:rPr>
        </w:r>
        <w:r>
          <w:rPr>
            <w:noProof/>
            <w:webHidden/>
          </w:rPr>
          <w:fldChar w:fldCharType="separate"/>
        </w:r>
        <w:r>
          <w:rPr>
            <w:noProof/>
            <w:webHidden/>
          </w:rPr>
          <w:t>4</w:t>
        </w:r>
        <w:r>
          <w:rPr>
            <w:noProof/>
            <w:webHidden/>
          </w:rPr>
          <w:fldChar w:fldCharType="end"/>
        </w:r>
      </w:hyperlink>
    </w:p>
    <w:p w14:paraId="645BA83D" w14:textId="77777777" w:rsidR="00A6023F" w:rsidRDefault="00A6023F">
      <w:pPr>
        <w:pStyle w:val="TOC2"/>
        <w:tabs>
          <w:tab w:val="right" w:leader="dot" w:pos="8778"/>
        </w:tabs>
        <w:rPr>
          <w:rFonts w:asciiTheme="minorHAnsi" w:eastAsiaTheme="minorEastAsia" w:hAnsiTheme="minorHAnsi"/>
          <w:noProof/>
          <w:sz w:val="22"/>
        </w:rPr>
      </w:pPr>
      <w:hyperlink w:anchor="_Toc230160125" w:history="1">
        <w:r w:rsidRPr="00B8543E">
          <w:rPr>
            <w:rStyle w:val="Hyperlink"/>
            <w:noProof/>
          </w:rPr>
          <w:t>4.1 Dữ liệu thử nghiệm</w:t>
        </w:r>
        <w:r>
          <w:rPr>
            <w:noProof/>
            <w:webHidden/>
          </w:rPr>
          <w:tab/>
        </w:r>
        <w:r>
          <w:rPr>
            <w:noProof/>
            <w:webHidden/>
          </w:rPr>
          <w:fldChar w:fldCharType="begin"/>
        </w:r>
        <w:r>
          <w:rPr>
            <w:noProof/>
            <w:webHidden/>
          </w:rPr>
          <w:instrText xml:space="preserve"> PAGEREF _Toc230160125 \h </w:instrText>
        </w:r>
        <w:r>
          <w:rPr>
            <w:noProof/>
            <w:webHidden/>
          </w:rPr>
        </w:r>
        <w:r>
          <w:rPr>
            <w:noProof/>
            <w:webHidden/>
          </w:rPr>
          <w:fldChar w:fldCharType="separate"/>
        </w:r>
        <w:r>
          <w:rPr>
            <w:noProof/>
            <w:webHidden/>
          </w:rPr>
          <w:t>4</w:t>
        </w:r>
        <w:r>
          <w:rPr>
            <w:noProof/>
            <w:webHidden/>
          </w:rPr>
          <w:fldChar w:fldCharType="end"/>
        </w:r>
      </w:hyperlink>
    </w:p>
    <w:p w14:paraId="2B522459" w14:textId="77777777" w:rsidR="00A6023F" w:rsidRDefault="00A6023F">
      <w:pPr>
        <w:pStyle w:val="TOC2"/>
        <w:tabs>
          <w:tab w:val="right" w:leader="dot" w:pos="8778"/>
        </w:tabs>
        <w:rPr>
          <w:rFonts w:asciiTheme="minorHAnsi" w:eastAsiaTheme="minorEastAsia" w:hAnsiTheme="minorHAnsi"/>
          <w:noProof/>
          <w:sz w:val="22"/>
        </w:rPr>
      </w:pPr>
      <w:hyperlink w:anchor="_Toc230160126" w:history="1">
        <w:r w:rsidRPr="00B8543E">
          <w:rPr>
            <w:rStyle w:val="Hyperlink"/>
            <w:noProof/>
          </w:rPr>
          <w:t>4.2 Kết quả thực nghiệm</w:t>
        </w:r>
        <w:r>
          <w:rPr>
            <w:noProof/>
            <w:webHidden/>
          </w:rPr>
          <w:tab/>
        </w:r>
        <w:r>
          <w:rPr>
            <w:noProof/>
            <w:webHidden/>
          </w:rPr>
          <w:fldChar w:fldCharType="begin"/>
        </w:r>
        <w:r>
          <w:rPr>
            <w:noProof/>
            <w:webHidden/>
          </w:rPr>
          <w:instrText xml:space="preserve"> PAGEREF _Toc230160126 \h </w:instrText>
        </w:r>
        <w:r>
          <w:rPr>
            <w:noProof/>
            <w:webHidden/>
          </w:rPr>
        </w:r>
        <w:r>
          <w:rPr>
            <w:noProof/>
            <w:webHidden/>
          </w:rPr>
          <w:fldChar w:fldCharType="separate"/>
        </w:r>
        <w:r>
          <w:rPr>
            <w:noProof/>
            <w:webHidden/>
          </w:rPr>
          <w:t>4</w:t>
        </w:r>
        <w:r>
          <w:rPr>
            <w:noProof/>
            <w:webHidden/>
          </w:rPr>
          <w:fldChar w:fldCharType="end"/>
        </w:r>
      </w:hyperlink>
    </w:p>
    <w:p w14:paraId="09492B4C" w14:textId="77777777" w:rsidR="00A6023F" w:rsidRDefault="00A6023F">
      <w:pPr>
        <w:pStyle w:val="TOC3"/>
        <w:tabs>
          <w:tab w:val="right" w:leader="dot" w:pos="8778"/>
        </w:tabs>
        <w:rPr>
          <w:rFonts w:asciiTheme="minorHAnsi" w:eastAsiaTheme="minorEastAsia" w:hAnsiTheme="minorHAnsi"/>
          <w:noProof/>
          <w:sz w:val="22"/>
        </w:rPr>
      </w:pPr>
      <w:hyperlink w:anchor="_Toc230160127" w:history="1">
        <w:r w:rsidRPr="00B8543E">
          <w:rPr>
            <w:rStyle w:val="Hyperlink"/>
            <w:noProof/>
          </w:rPr>
          <w:t>4.2.1 Giao diện trang chủ</w:t>
        </w:r>
        <w:r>
          <w:rPr>
            <w:noProof/>
            <w:webHidden/>
          </w:rPr>
          <w:tab/>
        </w:r>
        <w:r>
          <w:rPr>
            <w:noProof/>
            <w:webHidden/>
          </w:rPr>
          <w:fldChar w:fldCharType="begin"/>
        </w:r>
        <w:r>
          <w:rPr>
            <w:noProof/>
            <w:webHidden/>
          </w:rPr>
          <w:instrText xml:space="preserve"> PAGEREF _Toc230160127 \h </w:instrText>
        </w:r>
        <w:r>
          <w:rPr>
            <w:noProof/>
            <w:webHidden/>
          </w:rPr>
        </w:r>
        <w:r>
          <w:rPr>
            <w:noProof/>
            <w:webHidden/>
          </w:rPr>
          <w:fldChar w:fldCharType="separate"/>
        </w:r>
        <w:r>
          <w:rPr>
            <w:noProof/>
            <w:webHidden/>
          </w:rPr>
          <w:t>4</w:t>
        </w:r>
        <w:r>
          <w:rPr>
            <w:noProof/>
            <w:webHidden/>
          </w:rPr>
          <w:fldChar w:fldCharType="end"/>
        </w:r>
      </w:hyperlink>
    </w:p>
    <w:p w14:paraId="570EC897" w14:textId="77777777" w:rsidR="00A6023F" w:rsidRDefault="00A6023F">
      <w:pPr>
        <w:pStyle w:val="TOC3"/>
        <w:tabs>
          <w:tab w:val="right" w:leader="dot" w:pos="8778"/>
        </w:tabs>
        <w:rPr>
          <w:rFonts w:asciiTheme="minorHAnsi" w:eastAsiaTheme="minorEastAsia" w:hAnsiTheme="minorHAnsi"/>
          <w:noProof/>
          <w:sz w:val="22"/>
        </w:rPr>
      </w:pPr>
      <w:hyperlink w:anchor="_Toc230160128" w:history="1">
        <w:r w:rsidRPr="00B8543E">
          <w:rPr>
            <w:rStyle w:val="Hyperlink"/>
            <w:noProof/>
          </w:rPr>
          <w:t>4.2.2 Giao diện trang …</w:t>
        </w:r>
        <w:r>
          <w:rPr>
            <w:noProof/>
            <w:webHidden/>
          </w:rPr>
          <w:tab/>
        </w:r>
        <w:r>
          <w:rPr>
            <w:noProof/>
            <w:webHidden/>
          </w:rPr>
          <w:fldChar w:fldCharType="begin"/>
        </w:r>
        <w:r>
          <w:rPr>
            <w:noProof/>
            <w:webHidden/>
          </w:rPr>
          <w:instrText xml:space="preserve"> PAGEREF _Toc230160128 \h </w:instrText>
        </w:r>
        <w:r>
          <w:rPr>
            <w:noProof/>
            <w:webHidden/>
          </w:rPr>
        </w:r>
        <w:r>
          <w:rPr>
            <w:noProof/>
            <w:webHidden/>
          </w:rPr>
          <w:fldChar w:fldCharType="separate"/>
        </w:r>
        <w:r>
          <w:rPr>
            <w:noProof/>
            <w:webHidden/>
          </w:rPr>
          <w:t>4</w:t>
        </w:r>
        <w:r>
          <w:rPr>
            <w:noProof/>
            <w:webHidden/>
          </w:rPr>
          <w:fldChar w:fldCharType="end"/>
        </w:r>
      </w:hyperlink>
    </w:p>
    <w:p w14:paraId="6D323BB8" w14:textId="77777777" w:rsidR="00A6023F" w:rsidRDefault="00A6023F">
      <w:pPr>
        <w:pStyle w:val="TOC1"/>
        <w:tabs>
          <w:tab w:val="right" w:leader="dot" w:pos="8778"/>
        </w:tabs>
        <w:rPr>
          <w:rFonts w:asciiTheme="minorHAnsi" w:eastAsiaTheme="minorEastAsia" w:hAnsiTheme="minorHAnsi"/>
          <w:noProof/>
          <w:sz w:val="22"/>
        </w:rPr>
      </w:pPr>
      <w:hyperlink w:anchor="_Toc230160129" w:history="1">
        <w:r w:rsidRPr="00B8543E">
          <w:rPr>
            <w:rStyle w:val="Hyperlink"/>
            <w:noProof/>
          </w:rPr>
          <w:t>CHƯƠNG 5. Kết luận và hướng phát triển</w:t>
        </w:r>
        <w:r>
          <w:rPr>
            <w:noProof/>
            <w:webHidden/>
          </w:rPr>
          <w:tab/>
        </w:r>
        <w:r>
          <w:rPr>
            <w:noProof/>
            <w:webHidden/>
          </w:rPr>
          <w:fldChar w:fldCharType="begin"/>
        </w:r>
        <w:r>
          <w:rPr>
            <w:noProof/>
            <w:webHidden/>
          </w:rPr>
          <w:instrText xml:space="preserve"> PAGEREF _Toc230160129 \h </w:instrText>
        </w:r>
        <w:r>
          <w:rPr>
            <w:noProof/>
            <w:webHidden/>
          </w:rPr>
        </w:r>
        <w:r>
          <w:rPr>
            <w:noProof/>
            <w:webHidden/>
          </w:rPr>
          <w:fldChar w:fldCharType="separate"/>
        </w:r>
        <w:r>
          <w:rPr>
            <w:noProof/>
            <w:webHidden/>
          </w:rPr>
          <w:t>5</w:t>
        </w:r>
        <w:r>
          <w:rPr>
            <w:noProof/>
            <w:webHidden/>
          </w:rPr>
          <w:fldChar w:fldCharType="end"/>
        </w:r>
      </w:hyperlink>
    </w:p>
    <w:p w14:paraId="3B29ED24" w14:textId="77777777" w:rsidR="00A6023F" w:rsidRDefault="00A6023F">
      <w:pPr>
        <w:pStyle w:val="TOC2"/>
        <w:tabs>
          <w:tab w:val="right" w:leader="dot" w:pos="8778"/>
        </w:tabs>
        <w:rPr>
          <w:rFonts w:asciiTheme="minorHAnsi" w:eastAsiaTheme="minorEastAsia" w:hAnsiTheme="minorHAnsi"/>
          <w:noProof/>
          <w:sz w:val="22"/>
        </w:rPr>
      </w:pPr>
      <w:hyperlink w:anchor="_Toc230160130" w:history="1">
        <w:r w:rsidRPr="00B8543E">
          <w:rPr>
            <w:rStyle w:val="Hyperlink"/>
            <w:noProof/>
          </w:rPr>
          <w:t>5.1 Kết luận</w:t>
        </w:r>
        <w:r>
          <w:rPr>
            <w:noProof/>
            <w:webHidden/>
          </w:rPr>
          <w:tab/>
        </w:r>
        <w:r>
          <w:rPr>
            <w:noProof/>
            <w:webHidden/>
          </w:rPr>
          <w:fldChar w:fldCharType="begin"/>
        </w:r>
        <w:r>
          <w:rPr>
            <w:noProof/>
            <w:webHidden/>
          </w:rPr>
          <w:instrText xml:space="preserve"> PAGEREF _Toc230160130 \h </w:instrText>
        </w:r>
        <w:r>
          <w:rPr>
            <w:noProof/>
            <w:webHidden/>
          </w:rPr>
        </w:r>
        <w:r>
          <w:rPr>
            <w:noProof/>
            <w:webHidden/>
          </w:rPr>
          <w:fldChar w:fldCharType="separate"/>
        </w:r>
        <w:r>
          <w:rPr>
            <w:noProof/>
            <w:webHidden/>
          </w:rPr>
          <w:t>5</w:t>
        </w:r>
        <w:r>
          <w:rPr>
            <w:noProof/>
            <w:webHidden/>
          </w:rPr>
          <w:fldChar w:fldCharType="end"/>
        </w:r>
      </w:hyperlink>
    </w:p>
    <w:p w14:paraId="527B5C1D" w14:textId="77777777" w:rsidR="00A6023F" w:rsidRDefault="00A6023F">
      <w:pPr>
        <w:pStyle w:val="TOC2"/>
        <w:tabs>
          <w:tab w:val="right" w:leader="dot" w:pos="8778"/>
        </w:tabs>
        <w:rPr>
          <w:rFonts w:asciiTheme="minorHAnsi" w:eastAsiaTheme="minorEastAsia" w:hAnsiTheme="minorHAnsi"/>
          <w:noProof/>
          <w:sz w:val="22"/>
        </w:rPr>
      </w:pPr>
      <w:hyperlink w:anchor="_Toc230160131" w:history="1">
        <w:r w:rsidRPr="00B8543E">
          <w:rPr>
            <w:rStyle w:val="Hyperlink"/>
            <w:noProof/>
          </w:rPr>
          <w:t>5.2 Hướng phát triển</w:t>
        </w:r>
        <w:r>
          <w:rPr>
            <w:noProof/>
            <w:webHidden/>
          </w:rPr>
          <w:tab/>
        </w:r>
        <w:r>
          <w:rPr>
            <w:noProof/>
            <w:webHidden/>
          </w:rPr>
          <w:fldChar w:fldCharType="begin"/>
        </w:r>
        <w:r>
          <w:rPr>
            <w:noProof/>
            <w:webHidden/>
          </w:rPr>
          <w:instrText xml:space="preserve"> PAGEREF _Toc230160131 \h </w:instrText>
        </w:r>
        <w:r>
          <w:rPr>
            <w:noProof/>
            <w:webHidden/>
          </w:rPr>
        </w:r>
        <w:r>
          <w:rPr>
            <w:noProof/>
            <w:webHidden/>
          </w:rPr>
          <w:fldChar w:fldCharType="separate"/>
        </w:r>
        <w:r>
          <w:rPr>
            <w:noProof/>
            <w:webHidden/>
          </w:rPr>
          <w:t>5</w:t>
        </w:r>
        <w:r>
          <w:rPr>
            <w:noProof/>
            <w:webHidden/>
          </w:rPr>
          <w:fldChar w:fldCharType="end"/>
        </w:r>
      </w:hyperlink>
    </w:p>
    <w:p w14:paraId="61899CCD" w14:textId="77777777" w:rsidR="00084BF4" w:rsidRDefault="00084BF4">
      <w:r>
        <w:fldChar w:fldCharType="end"/>
      </w:r>
    </w:p>
    <w:p w14:paraId="77513D42" w14:textId="77777777" w:rsidR="00C50A2A" w:rsidRDefault="00C50A2A" w:rsidP="00C50A2A">
      <w:pPr>
        <w:pStyle w:val="DEMUC"/>
      </w:pPr>
      <w:r>
        <w:br w:type="page"/>
      </w:r>
    </w:p>
    <w:p w14:paraId="02A8168D" w14:textId="77777777" w:rsidR="000B3C8E" w:rsidRDefault="00314527" w:rsidP="00C50A2A">
      <w:pPr>
        <w:pStyle w:val="DEMUC"/>
      </w:pPr>
      <w:r>
        <w:lastRenderedPageBreak/>
        <w:t>Danh mục hình ảnh</w:t>
      </w:r>
    </w:p>
    <w:p w14:paraId="0575BF39" w14:textId="77777777" w:rsidR="00D840FB" w:rsidRDefault="000B3C8E" w:rsidP="00D840FB">
      <w:pPr>
        <w:pStyle w:val="noidung"/>
      </w:pPr>
      <w:r>
        <w:t xml:space="preserve">Chèn danh mục hình ảnh bằng cách vào References &gt; Insert Table of Figures </w:t>
      </w:r>
      <w:r w:rsidR="00D840FB">
        <w:t>&gt; chọn nhãn Hình tại khung màu đỏ</w:t>
      </w:r>
    </w:p>
    <w:p w14:paraId="11359054" w14:textId="77777777" w:rsidR="00D840FB" w:rsidRDefault="00D840FB" w:rsidP="000B3C8E">
      <w:pPr>
        <w:pStyle w:val="noidung"/>
      </w:pPr>
      <w:r w:rsidRPr="00D840FB">
        <w:rPr>
          <w:noProof/>
        </w:rPr>
        <w:drawing>
          <wp:inline distT="0" distB="0" distL="0" distR="0" wp14:anchorId="3F211879" wp14:editId="77D819F7">
            <wp:extent cx="5162997" cy="4808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w14:paraId="4EEEADD6" w14:textId="77777777" w:rsidR="00D840FB" w:rsidRDefault="00D840FB">
      <w:pPr>
        <w:rPr>
          <w:b/>
          <w:caps/>
          <w:sz w:val="30"/>
        </w:rPr>
      </w:pPr>
      <w:r>
        <w:br w:type="page"/>
      </w:r>
    </w:p>
    <w:p w14:paraId="358FD8B3" w14:textId="77777777" w:rsidR="00314527" w:rsidRDefault="00314527" w:rsidP="00C50A2A">
      <w:pPr>
        <w:pStyle w:val="DEMUC"/>
      </w:pPr>
      <w:r>
        <w:lastRenderedPageBreak/>
        <w:t>Danh mục bảng biểu</w:t>
      </w:r>
    </w:p>
    <w:p w14:paraId="6A792709" w14:textId="77777777" w:rsidR="00D840FB" w:rsidRDefault="00D840FB" w:rsidP="00D840FB">
      <w:pPr>
        <w:pStyle w:val="noidung"/>
      </w:pPr>
      <w:r>
        <w:t>Chèn danh mục hình ảnh bằng cách vào References &gt; Insert Table of Figures  &gt; chọn nhãn Bảng tại khung màu đỏ</w:t>
      </w:r>
    </w:p>
    <w:p w14:paraId="44DB8692" w14:textId="77777777" w:rsidR="00D840FB" w:rsidRDefault="00D840FB" w:rsidP="00D840FB">
      <w:pPr>
        <w:pStyle w:val="noidung"/>
      </w:pPr>
      <w:r w:rsidRPr="00D840FB">
        <w:rPr>
          <w:noProof/>
        </w:rPr>
        <w:drawing>
          <wp:inline distT="0" distB="0" distL="0" distR="0" wp14:anchorId="628C9C97" wp14:editId="47603B73">
            <wp:extent cx="5162997" cy="48086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w14:paraId="34C66402" w14:textId="77777777" w:rsidR="0002381A" w:rsidRDefault="0002381A" w:rsidP="00C50A2A">
      <w:pPr>
        <w:pStyle w:val="DEMUC"/>
      </w:pPr>
    </w:p>
    <w:p w14:paraId="39F779D1" w14:textId="77777777" w:rsidR="00D840FB" w:rsidRDefault="00D840FB" w:rsidP="00C50A2A">
      <w:pPr>
        <w:pStyle w:val="DEMUC"/>
        <w:sectPr w:rsidR="00D840FB" w:rsidSect="00A6023F">
          <w:footerReference w:type="default" r:id="rId10"/>
          <w:pgSz w:w="11907" w:h="16840" w:code="9"/>
          <w:pgMar w:top="1134" w:right="1134" w:bottom="1134" w:left="1985" w:header="680" w:footer="680" w:gutter="0"/>
          <w:pgNumType w:fmt="lowerRoman" w:start="1"/>
          <w:cols w:space="720"/>
          <w:docGrid w:linePitch="381"/>
        </w:sectPr>
      </w:pPr>
    </w:p>
    <w:p w14:paraId="66091FA4" w14:textId="77777777" w:rsidR="00314527" w:rsidRDefault="00101E1F" w:rsidP="00BD00D0">
      <w:pPr>
        <w:pStyle w:val="Heading1"/>
      </w:pPr>
      <w:bookmarkStart w:id="0" w:name="_Toc230160097"/>
      <w:r>
        <w:lastRenderedPageBreak/>
        <w:t>T</w:t>
      </w:r>
      <w:r w:rsidR="0035699F">
        <w:t>ổng quan nghiên cứu</w:t>
      </w:r>
      <w:bookmarkEnd w:id="0"/>
    </w:p>
    <w:p w14:paraId="070FB2D2" w14:textId="77777777" w:rsidR="007950DA" w:rsidRDefault="007950DA" w:rsidP="00EC5402">
      <w:pPr>
        <w:pStyle w:val="Heading2"/>
        <w:rPr>
          <w:lang w:val="vi-VN"/>
        </w:rPr>
      </w:pPr>
      <w:bookmarkStart w:id="1" w:name="_Toc230160098"/>
      <w:r>
        <w:t>Đặt vấn đề</w:t>
      </w:r>
      <w:bookmarkEnd w:id="1"/>
    </w:p>
    <w:p w14:paraId="207CC203" w14:textId="77777777" w:rsidR="0091590F" w:rsidRDefault="0091590F" w:rsidP="0091590F">
      <w:pPr>
        <w:pStyle w:val="NormalWeb"/>
        <w:rPr>
          <w:sz w:val="26"/>
          <w:szCs w:val="26"/>
        </w:rPr>
      </w:pPr>
      <w:r>
        <w:rPr>
          <w:sz w:val="26"/>
          <w:szCs w:val="26"/>
        </w:rPr>
        <w:t>Trong thời đại công nghệ số hiện nay, Internet đã trở thành một phần không thể thiếu trong đời sống của con người. Sự phát triển mạnh mẽ của công nghệ thông tin đã làm thay đổi cách thức tiếp cận thông tin, mua sắm và quảng bá sản phẩm. Thay vì đến trực tiếp cửa hàng để tìm hiểu thông tin, người dùng có xu hướng tra cứu sản phẩm thông qua các website trên Internet trước khi đưa ra quyết định mua hàng.</w:t>
      </w:r>
    </w:p>
    <w:p w14:paraId="1E684070" w14:textId="42874793" w:rsidR="0091590F" w:rsidRDefault="007A0C7E" w:rsidP="0091590F">
      <w:pPr>
        <w:rPr>
          <w:lang w:val="vi-VN"/>
        </w:rPr>
      </w:pPr>
      <w:r w:rsidRPr="007A0C7E">
        <w:t>Bên cạnh đó, sự phát triển của thương mại điện tử đã tạo điều kiện thuận lợi cho các doanh nghiệp và cá nhân mở rộng hoạt động kinh doanh thông qua nền tảng trực tuyến. Đối với lĩnh vực kinh doanh áo đấu và phụ kiện bóng đá, nhu cầu mua sắm của người tiêu dùng ngày càng tăng do sự phát triển mạnh mẽ của phong trào thể thao cũng như sự yêu thích các câu lạc bộ và đội tuyển bóng đá trên thế giới. Tuy nhiên, nhiều cửa hàng nhỏ vẫn chủ yếu bán hàng theo phương thức truyền thống hoặc thông qua mạng xã hội, gây khó khăn trong việc quản lý sản phẩm, đơn hàng và chăm sóc khách hàng.</w:t>
      </w:r>
    </w:p>
    <w:p w14:paraId="2CDDC913" w14:textId="4A481454" w:rsidR="007A0C7E" w:rsidRDefault="007A0C7E" w:rsidP="0091590F">
      <w:pPr>
        <w:rPr>
          <w:lang w:val="vi-VN"/>
        </w:rPr>
      </w:pPr>
      <w:r w:rsidRPr="007A0C7E">
        <w:t>Việc xây dựng một website bán hàng chuyên nghiệp không chỉ giúp khách hàng dễ dàng tìm kiếm thông tin sản phẩm, đặt hàng và thanh toán trực tuyến mà còn hỗ trợ người quản lý theo dõi hàng hóa, quản lý đơn hàng, khách hàng và doanh thu một cách hiệu quả. Website còn góp phần nâng cao hình ảnh thương hiệu, mở rộng phạm vi tiếp cận khách hàng và tăng khả năng cạnh tranh trên thị trường.</w:t>
      </w:r>
    </w:p>
    <w:p w14:paraId="28BECD54" w14:textId="78807F88" w:rsidR="007A0C7E" w:rsidRPr="007A0C7E" w:rsidRDefault="007A0C7E" w:rsidP="0091590F">
      <w:pPr>
        <w:rPr>
          <w:lang w:val="vi-VN"/>
        </w:rPr>
      </w:pPr>
      <w:r w:rsidRPr="007A0C7E">
        <w:t>Xuất phát từ thực tế đó, đề tài "Thiết kế website bán áo đấu và phụ kiện bóng đá trực tuyến Prime Kit Shop" được thực hiện nhằm xây dựng một hệ thống bán hàng trực tuyến hiện đại, thân thiện với người dùng, đáp ứng nhu cầu mua sắm của khách hàng cũng như hỗ trợ công tác quản lý bán hàng của cửa hàng.</w:t>
      </w:r>
    </w:p>
    <w:p w14:paraId="004BC669" w14:textId="77777777" w:rsidR="007950DA" w:rsidRDefault="007950DA" w:rsidP="00EC5402">
      <w:pPr>
        <w:pStyle w:val="Heading2"/>
        <w:rPr>
          <w:lang w:val="vi-VN"/>
        </w:rPr>
      </w:pPr>
      <w:bookmarkStart w:id="2" w:name="_Toc230160099"/>
      <w:r>
        <w:t>Mục tiêu nghiên cứu</w:t>
      </w:r>
      <w:bookmarkEnd w:id="2"/>
    </w:p>
    <w:p w14:paraId="72F2E872" w14:textId="77777777" w:rsidR="00D900C3" w:rsidRPr="00D900C3" w:rsidRDefault="00D900C3" w:rsidP="00D900C3">
      <w:r w:rsidRPr="00D900C3">
        <w:t>Đề tài hướng đến các mục tiêu sau:</w:t>
      </w:r>
    </w:p>
    <w:p w14:paraId="6BCC5A51" w14:textId="77777777" w:rsidR="00D900C3" w:rsidRPr="00D900C3" w:rsidRDefault="00D900C3" w:rsidP="00D900C3">
      <w:pPr>
        <w:numPr>
          <w:ilvl w:val="0"/>
          <w:numId w:val="24"/>
        </w:numPr>
      </w:pPr>
      <w:r w:rsidRPr="00D900C3">
        <w:t xml:space="preserve">Xây dựng website bán áo đấu và phụ kiện bóng đá trực tuyến cho Prime Kit Shop. </w:t>
      </w:r>
    </w:p>
    <w:p w14:paraId="19B1CDD7" w14:textId="77777777" w:rsidR="00D900C3" w:rsidRPr="00D900C3" w:rsidRDefault="00D900C3" w:rsidP="00D900C3">
      <w:pPr>
        <w:numPr>
          <w:ilvl w:val="0"/>
          <w:numId w:val="24"/>
        </w:numPr>
      </w:pPr>
      <w:r w:rsidRPr="00D900C3">
        <w:t xml:space="preserve">Thiết kế giao diện thân thiện, dễ sử dụng và phù hợp với nhiều thiết bị. </w:t>
      </w:r>
    </w:p>
    <w:p w14:paraId="553260AF" w14:textId="77777777" w:rsidR="00D900C3" w:rsidRPr="00D900C3" w:rsidRDefault="00D900C3" w:rsidP="00D900C3">
      <w:pPr>
        <w:numPr>
          <w:ilvl w:val="0"/>
          <w:numId w:val="24"/>
        </w:numPr>
      </w:pPr>
      <w:r w:rsidRPr="00D900C3">
        <w:t xml:space="preserve">Xây dựng chức năng quản lý sản phẩm theo danh mục, thương hiệu và kích cỡ. </w:t>
      </w:r>
    </w:p>
    <w:p w14:paraId="08B40088" w14:textId="1FAB6E28" w:rsidR="00D900C3" w:rsidRPr="00D900C3" w:rsidRDefault="00D900C3" w:rsidP="00D900C3">
      <w:pPr>
        <w:numPr>
          <w:ilvl w:val="0"/>
          <w:numId w:val="24"/>
        </w:numPr>
      </w:pPr>
      <w:r w:rsidRPr="00D900C3">
        <w:t xml:space="preserve">Cho phép khách hàng tìm kiếm sản phẩm, thêm sản phẩm vào giỏ hàng và đặt hàng trực tuyến. </w:t>
      </w:r>
    </w:p>
    <w:p w14:paraId="7C85048B" w14:textId="77777777" w:rsidR="00D900C3" w:rsidRPr="00D900C3" w:rsidRDefault="00D900C3" w:rsidP="00D900C3">
      <w:pPr>
        <w:numPr>
          <w:ilvl w:val="0"/>
          <w:numId w:val="24"/>
        </w:numPr>
      </w:pPr>
      <w:r w:rsidRPr="00D900C3">
        <w:t xml:space="preserve">Xây dựng hệ thống quản trị dành cho quản trị viên để quản lý sản phẩm, danh mục, đơn hàng, khách hàng và tài khoản. </w:t>
      </w:r>
    </w:p>
    <w:p w14:paraId="160C4FF8" w14:textId="77777777" w:rsidR="00D900C3" w:rsidRPr="00D900C3" w:rsidRDefault="00D900C3" w:rsidP="00D900C3">
      <w:pPr>
        <w:numPr>
          <w:ilvl w:val="0"/>
          <w:numId w:val="24"/>
        </w:numPr>
      </w:pPr>
      <w:r w:rsidRPr="00D900C3">
        <w:lastRenderedPageBreak/>
        <w:t>Vận dụng các kiến thức về HTML, CSS, JavaScript, Bootstrap và ngôn ngữ lập trình web để phát triển một website hoàn chỉnh.</w:t>
      </w:r>
    </w:p>
    <w:p w14:paraId="0AD09541" w14:textId="77777777" w:rsidR="00D900C3" w:rsidRPr="00D900C3" w:rsidRDefault="00D900C3" w:rsidP="00D900C3">
      <w:pPr>
        <w:rPr>
          <w:lang w:val="vi-VN"/>
        </w:rPr>
      </w:pPr>
    </w:p>
    <w:p w14:paraId="76074C62" w14:textId="77777777" w:rsidR="007950DA" w:rsidRDefault="007950DA" w:rsidP="00EC5402">
      <w:pPr>
        <w:pStyle w:val="Heading2"/>
        <w:rPr>
          <w:lang w:val="vi-VN"/>
        </w:rPr>
      </w:pPr>
      <w:bookmarkStart w:id="3" w:name="_Toc230160100"/>
      <w:r>
        <w:t>Phương pháp nghiên cứu</w:t>
      </w:r>
      <w:bookmarkEnd w:id="3"/>
    </w:p>
    <w:p w14:paraId="1F8012A4" w14:textId="77777777" w:rsidR="00D900C3" w:rsidRPr="00D900C3" w:rsidRDefault="00D900C3" w:rsidP="00D900C3">
      <w:r w:rsidRPr="00D900C3">
        <w:t>Đề tài sử dụng các phương pháp nghiên cứu sau:</w:t>
      </w:r>
    </w:p>
    <w:p w14:paraId="0F57E4B0" w14:textId="77777777" w:rsidR="00D900C3" w:rsidRPr="00D900C3" w:rsidRDefault="00D900C3" w:rsidP="00D900C3">
      <w:pPr>
        <w:numPr>
          <w:ilvl w:val="0"/>
          <w:numId w:val="25"/>
        </w:numPr>
      </w:pPr>
      <w:r w:rsidRPr="00D900C3">
        <w:t xml:space="preserve">Phương pháp nghiên cứu tài liệu: Tìm hiểu các tài liệu liên quan đến thiết kế website, thương mại điện tử, HTML, CSS, JavaScript, Bootstrap và hệ quản trị cơ sở dữ liệu. </w:t>
      </w:r>
    </w:p>
    <w:p w14:paraId="39ECF5E0" w14:textId="77777777" w:rsidR="00D900C3" w:rsidRPr="00D900C3" w:rsidRDefault="00D900C3" w:rsidP="00D900C3">
      <w:pPr>
        <w:numPr>
          <w:ilvl w:val="0"/>
          <w:numId w:val="25"/>
        </w:numPr>
      </w:pPr>
      <w:r w:rsidRPr="00D900C3">
        <w:t xml:space="preserve">Phương pháp khảo sát: Khảo sát nhu cầu mua sắm trực tuyến của người dùng và tham khảo giao diện, chức năng của một số website bán đồ thể thao hiện có. </w:t>
      </w:r>
    </w:p>
    <w:p w14:paraId="52A16638" w14:textId="77777777" w:rsidR="00D900C3" w:rsidRPr="00D900C3" w:rsidRDefault="00D900C3" w:rsidP="00D900C3">
      <w:pPr>
        <w:numPr>
          <w:ilvl w:val="0"/>
          <w:numId w:val="25"/>
        </w:numPr>
      </w:pPr>
      <w:r w:rsidRPr="00D900C3">
        <w:t xml:space="preserve">Phương pháp phân tích và thiết kế hệ thống: Phân tích yêu cầu của người dùng, xây dựng cơ sở dữ liệu, thiết kế giao diện và các chức năng của website. </w:t>
      </w:r>
    </w:p>
    <w:p w14:paraId="14DB5600" w14:textId="77777777" w:rsidR="00D900C3" w:rsidRPr="00D900C3" w:rsidRDefault="00D900C3" w:rsidP="00D900C3">
      <w:pPr>
        <w:numPr>
          <w:ilvl w:val="0"/>
          <w:numId w:val="25"/>
        </w:numPr>
      </w:pPr>
      <w:r w:rsidRPr="00D900C3">
        <w:t>Phương pháp thực nghiệm: Tiến hành xây dựng website, kiểm thử các chức năng và đánh giá kết quả hoạt động của hệ thống.</w:t>
      </w:r>
    </w:p>
    <w:p w14:paraId="36B16ACC" w14:textId="77777777" w:rsidR="00D900C3" w:rsidRPr="00D900C3" w:rsidRDefault="00D900C3" w:rsidP="00D900C3">
      <w:pPr>
        <w:rPr>
          <w:lang w:val="vi-VN"/>
        </w:rPr>
      </w:pPr>
    </w:p>
    <w:p w14:paraId="110A4C2F" w14:textId="77777777" w:rsidR="007950DA" w:rsidRDefault="007950DA" w:rsidP="00EC5402">
      <w:pPr>
        <w:pStyle w:val="Heading2"/>
      </w:pPr>
      <w:bookmarkStart w:id="4" w:name="_Toc230160101"/>
      <w:r>
        <w:t>Đối tượng nghiên cứu</w:t>
      </w:r>
      <w:bookmarkEnd w:id="4"/>
    </w:p>
    <w:p w14:paraId="7D67C28C" w14:textId="77777777" w:rsidR="00D900C3" w:rsidRPr="00D900C3" w:rsidRDefault="00D900C3" w:rsidP="00D900C3">
      <w:pPr>
        <w:numPr>
          <w:ilvl w:val="0"/>
          <w:numId w:val="26"/>
        </w:numPr>
        <w:spacing w:before="100" w:beforeAutospacing="1" w:after="100" w:afterAutospacing="1" w:line="240" w:lineRule="auto"/>
        <w:rPr>
          <w:rFonts w:eastAsia="Times New Roman" w:cs="Times New Roman"/>
          <w:szCs w:val="26"/>
        </w:rPr>
      </w:pPr>
      <w:bookmarkStart w:id="5" w:name="_Toc230160102"/>
      <w:r w:rsidRPr="00D900C3">
        <w:rPr>
          <w:rFonts w:eastAsia="Times New Roman" w:cs="Times New Roman"/>
          <w:szCs w:val="26"/>
        </w:rPr>
        <w:t xml:space="preserve">Quy trình bán áo đấu và phụ kiện bóng đá theo hình thức trực tuyến. </w:t>
      </w:r>
    </w:p>
    <w:p w14:paraId="109F749E" w14:textId="77777777" w:rsidR="00D900C3" w:rsidRPr="00D900C3" w:rsidRDefault="00D900C3" w:rsidP="00D900C3">
      <w:pPr>
        <w:numPr>
          <w:ilvl w:val="0"/>
          <w:numId w:val="26"/>
        </w:numPr>
        <w:spacing w:before="100" w:beforeAutospacing="1" w:after="100" w:afterAutospacing="1" w:line="240" w:lineRule="auto"/>
        <w:rPr>
          <w:rFonts w:eastAsia="Times New Roman" w:cs="Times New Roman"/>
          <w:szCs w:val="26"/>
        </w:rPr>
      </w:pPr>
      <w:r w:rsidRPr="00D900C3">
        <w:rPr>
          <w:rFonts w:eastAsia="Times New Roman" w:cs="Times New Roman"/>
          <w:szCs w:val="26"/>
        </w:rPr>
        <w:t xml:space="preserve">Các công nghệ phát triển website gồm HTML, CSS, JavaScript, Bootstrap và hệ quản trị cơ sở dữ liệu. </w:t>
      </w:r>
    </w:p>
    <w:p w14:paraId="50497956" w14:textId="77777777" w:rsidR="00D900C3" w:rsidRPr="00D900C3" w:rsidRDefault="00D900C3" w:rsidP="00D900C3">
      <w:pPr>
        <w:numPr>
          <w:ilvl w:val="0"/>
          <w:numId w:val="26"/>
        </w:numPr>
        <w:spacing w:before="100" w:beforeAutospacing="1" w:after="100" w:afterAutospacing="1" w:line="240" w:lineRule="auto"/>
        <w:rPr>
          <w:rFonts w:eastAsia="Times New Roman" w:cs="Times New Roman"/>
          <w:szCs w:val="26"/>
        </w:rPr>
      </w:pPr>
      <w:r w:rsidRPr="00D900C3">
        <w:rPr>
          <w:rFonts w:eastAsia="Times New Roman" w:cs="Times New Roman"/>
          <w:szCs w:val="26"/>
        </w:rPr>
        <w:t>Các chức năng của hệ thống bán hàng như quản lý sản phẩm, quản lý khách hàng, quản lý đơn hàng, giỏ hàng và thanh toán.</w:t>
      </w:r>
    </w:p>
    <w:p w14:paraId="07C4304D" w14:textId="77777777" w:rsidR="00D900C3" w:rsidRDefault="00D900C3" w:rsidP="00D900C3">
      <w:pPr>
        <w:spacing w:before="100" w:beforeAutospacing="1" w:after="100" w:afterAutospacing="1" w:line="240" w:lineRule="auto"/>
        <w:rPr>
          <w:rFonts w:eastAsia="Times New Roman" w:cs="Times New Roman"/>
          <w:sz w:val="24"/>
          <w:szCs w:val="24"/>
          <w:lang w:val="vi-VN"/>
        </w:rPr>
      </w:pPr>
    </w:p>
    <w:p w14:paraId="798F8AAD" w14:textId="77777777" w:rsidR="00D900C3" w:rsidRDefault="00D900C3" w:rsidP="00D900C3">
      <w:pPr>
        <w:spacing w:before="100" w:beforeAutospacing="1" w:after="100" w:afterAutospacing="1" w:line="240" w:lineRule="auto"/>
        <w:rPr>
          <w:rFonts w:eastAsia="Times New Roman" w:cs="Times New Roman"/>
          <w:sz w:val="24"/>
          <w:szCs w:val="24"/>
          <w:lang w:val="vi-VN"/>
        </w:rPr>
      </w:pPr>
    </w:p>
    <w:p w14:paraId="216BE6A9" w14:textId="77777777" w:rsidR="00D900C3" w:rsidRDefault="00D900C3" w:rsidP="00D900C3">
      <w:pPr>
        <w:spacing w:before="100" w:beforeAutospacing="1" w:after="100" w:afterAutospacing="1" w:line="240" w:lineRule="auto"/>
        <w:rPr>
          <w:rFonts w:eastAsia="Times New Roman" w:cs="Times New Roman"/>
          <w:sz w:val="24"/>
          <w:szCs w:val="24"/>
          <w:lang w:val="vi-VN"/>
        </w:rPr>
      </w:pPr>
    </w:p>
    <w:p w14:paraId="1E95D31B" w14:textId="77777777" w:rsidR="00D900C3" w:rsidRDefault="00D900C3" w:rsidP="00D900C3">
      <w:pPr>
        <w:spacing w:before="100" w:beforeAutospacing="1" w:after="100" w:afterAutospacing="1" w:line="240" w:lineRule="auto"/>
        <w:rPr>
          <w:rFonts w:eastAsia="Times New Roman" w:cs="Times New Roman"/>
          <w:sz w:val="24"/>
          <w:szCs w:val="24"/>
          <w:lang w:val="vi-VN"/>
        </w:rPr>
      </w:pPr>
    </w:p>
    <w:p w14:paraId="7E04413E" w14:textId="77777777" w:rsidR="00D900C3" w:rsidRDefault="00D900C3" w:rsidP="00D900C3">
      <w:pPr>
        <w:spacing w:before="100" w:beforeAutospacing="1" w:after="100" w:afterAutospacing="1" w:line="240" w:lineRule="auto"/>
        <w:rPr>
          <w:rFonts w:eastAsia="Times New Roman" w:cs="Times New Roman"/>
          <w:sz w:val="24"/>
          <w:szCs w:val="24"/>
          <w:lang w:val="vi-VN"/>
        </w:rPr>
      </w:pPr>
    </w:p>
    <w:p w14:paraId="558BDC93" w14:textId="77777777" w:rsidR="00D900C3" w:rsidRDefault="00D900C3" w:rsidP="00D900C3">
      <w:pPr>
        <w:spacing w:before="100" w:beforeAutospacing="1" w:after="100" w:afterAutospacing="1" w:line="240" w:lineRule="auto"/>
        <w:rPr>
          <w:rFonts w:eastAsia="Times New Roman" w:cs="Times New Roman"/>
          <w:sz w:val="24"/>
          <w:szCs w:val="24"/>
          <w:lang w:val="vi-VN"/>
        </w:rPr>
      </w:pPr>
    </w:p>
    <w:p w14:paraId="3699DBB8" w14:textId="77777777" w:rsidR="00D900C3" w:rsidRDefault="00D900C3" w:rsidP="00D900C3">
      <w:pPr>
        <w:spacing w:before="100" w:beforeAutospacing="1" w:after="100" w:afterAutospacing="1" w:line="240" w:lineRule="auto"/>
        <w:rPr>
          <w:rFonts w:eastAsia="Times New Roman" w:cs="Times New Roman"/>
          <w:sz w:val="24"/>
          <w:szCs w:val="24"/>
          <w:lang w:val="vi-VN"/>
        </w:rPr>
      </w:pPr>
    </w:p>
    <w:p w14:paraId="525D45A0" w14:textId="77777777" w:rsidR="00D900C3" w:rsidRDefault="00D900C3" w:rsidP="00D900C3">
      <w:pPr>
        <w:spacing w:before="100" w:beforeAutospacing="1" w:after="100" w:afterAutospacing="1" w:line="240" w:lineRule="auto"/>
        <w:rPr>
          <w:rFonts w:eastAsia="Times New Roman" w:cs="Times New Roman"/>
          <w:sz w:val="24"/>
          <w:szCs w:val="24"/>
          <w:lang w:val="vi-VN"/>
        </w:rPr>
      </w:pPr>
    </w:p>
    <w:p w14:paraId="739A4C2C" w14:textId="77777777" w:rsidR="00D900C3" w:rsidRPr="00D900C3" w:rsidRDefault="00D900C3" w:rsidP="00D900C3">
      <w:pPr>
        <w:spacing w:before="100" w:beforeAutospacing="1" w:after="100" w:afterAutospacing="1" w:line="240" w:lineRule="auto"/>
        <w:rPr>
          <w:rFonts w:eastAsia="Times New Roman" w:cs="Times New Roman"/>
          <w:sz w:val="24"/>
          <w:szCs w:val="24"/>
        </w:rPr>
      </w:pPr>
    </w:p>
    <w:p w14:paraId="0F1B203E" w14:textId="77777777" w:rsidR="00314527" w:rsidRDefault="0035699F" w:rsidP="00653A3A">
      <w:pPr>
        <w:pStyle w:val="Heading1"/>
      </w:pPr>
      <w:r>
        <w:lastRenderedPageBreak/>
        <w:t>Cơ sở lý thuyết</w:t>
      </w:r>
      <w:bookmarkEnd w:id="5"/>
    </w:p>
    <w:p w14:paraId="1EB0A2A6" w14:textId="77777777" w:rsidR="007D1CB8" w:rsidRPr="0098728A" w:rsidRDefault="007D1CB8" w:rsidP="0098728A">
      <w:pPr>
        <w:pStyle w:val="noidung"/>
      </w:pPr>
      <w:r w:rsidRPr="0098728A">
        <w:rPr>
          <w:highlight w:val="yellow"/>
        </w:rPr>
        <w:t>(Trong chương này trình bày các lý thuyết liên quan về thiết kế web, ngôn ngữ HTML, CSS, Javascript, Bootstrap framework</w:t>
      </w:r>
      <w:r w:rsidR="0098728A" w:rsidRPr="0098728A">
        <w:rPr>
          <w:highlight w:val="yellow"/>
        </w:rPr>
        <w:t xml:space="preserve"> và có trích dẫn cụ thể theo chuẩn IEEE</w:t>
      </w:r>
      <w:r w:rsidRPr="0098728A">
        <w:rPr>
          <w:highlight w:val="yellow"/>
        </w:rPr>
        <w:t>)</w:t>
      </w:r>
    </w:p>
    <w:p w14:paraId="70FE990F" w14:textId="77777777" w:rsidR="007A0C7E" w:rsidRDefault="007A0C7E" w:rsidP="007A0C7E">
      <w:pPr>
        <w:pStyle w:val="Heading2"/>
        <w:rPr>
          <w:lang w:val="vi-VN"/>
        </w:rPr>
      </w:pPr>
      <w:bookmarkStart w:id="6" w:name="_Toc230160104"/>
      <w:bookmarkStart w:id="7" w:name="_Toc230160103"/>
      <w:bookmarkStart w:id="8" w:name="_Toc231897862"/>
      <w:r>
        <w:t>Tổng quan về thiết kế website</w:t>
      </w:r>
      <w:bookmarkEnd w:id="7"/>
      <w:bookmarkEnd w:id="8"/>
    </w:p>
    <w:p w14:paraId="0F08B2AF" w14:textId="4E75AFD9" w:rsidR="007A0C7E" w:rsidRPr="0099738B" w:rsidRDefault="0099738B" w:rsidP="007A0C7E">
      <w:pPr>
        <w:rPr>
          <w:lang w:val="vi-VN"/>
        </w:rPr>
      </w:pPr>
      <w:r w:rsidRPr="00CD34BE">
        <w:t xml:space="preserve">Thiết kế website là quá trình xây dựng giao diện và chức năng của một trang web nhằm đáp ứng nhu cầu của người sử dụng. Một website bán sách cần đảm bảo tính thẩm mỹ, dễ sử dụng, tốc độ truy cập nhanh và khả năng tương thích trên nhiều thiết bị khác nhau như máy tính, máy tính bảng và điện thoại thông </w:t>
      </w:r>
      <w:r>
        <w:t>minh</w:t>
      </w:r>
      <w:r>
        <w:rPr>
          <w:lang w:val="vi-VN"/>
        </w:rPr>
        <w:t>.</w:t>
      </w:r>
    </w:p>
    <w:p w14:paraId="47BB050E" w14:textId="77777777" w:rsidR="0099738B" w:rsidRPr="0099738B" w:rsidRDefault="0099738B" w:rsidP="007A0C7E">
      <w:pPr>
        <w:rPr>
          <w:lang w:val="vi-VN"/>
        </w:rPr>
      </w:pPr>
    </w:p>
    <w:p w14:paraId="48EBE4E2" w14:textId="77777777" w:rsidR="007A0C7E" w:rsidRDefault="007A0C7E" w:rsidP="007A0C7E">
      <w:pPr>
        <w:pStyle w:val="Heading2"/>
        <w:rPr>
          <w:lang w:val="vi-VN"/>
        </w:rPr>
      </w:pPr>
      <w:bookmarkStart w:id="9" w:name="_Toc230160105"/>
      <w:bookmarkEnd w:id="6"/>
      <w:r>
        <w:t>Ngôn ngữ HTML</w:t>
      </w:r>
    </w:p>
    <w:p w14:paraId="1A79255D" w14:textId="77777777" w:rsidR="00B867A5" w:rsidRPr="0095354C" w:rsidRDefault="00B867A5" w:rsidP="00B867A5">
      <w:pPr>
        <w:pStyle w:val="noidung"/>
      </w:pPr>
      <w:r w:rsidRPr="0095354C">
        <w:t>HTML (HyperText Markup Language) là ngôn ngữ đánh dấu siêu văn bản được sử dụng để xây dựng cấu trúc của trang web. HTML cho phép tạo các thành phần như tiêu đề, đoạn văn, hình ảnh, bảng biểu, biểu mẫu và liên kết</w:t>
      </w:r>
      <w:r>
        <w:t xml:space="preserve"> [2].</w:t>
      </w:r>
    </w:p>
    <w:p w14:paraId="76888190" w14:textId="728A17DB" w:rsidR="00B867A5" w:rsidRPr="0095354C" w:rsidRDefault="00B867A5" w:rsidP="00B867A5">
      <w:pPr>
        <w:pStyle w:val="noidung"/>
      </w:pPr>
      <w:r w:rsidRPr="0095354C">
        <w:t>Trong hệ thống mua bán sách lịch sử Việt Nam, HTML được sử dụng để xây dựng giao diện các trang như Trang chủ, Danh mục sách, Chi tiết sách, Giỏ hàng và Trang liên hệ. HTML đóng vai trò là nền tảng giúp trình duyệt hiển thị nội dung cho người dùng.</w:t>
      </w:r>
    </w:p>
    <w:p w14:paraId="1D55EA89" w14:textId="77777777" w:rsidR="00B867A5" w:rsidRPr="0095354C" w:rsidRDefault="00B867A5" w:rsidP="00B867A5">
      <w:pPr>
        <w:pStyle w:val="noidung"/>
      </w:pPr>
      <w:r w:rsidRPr="0095354C">
        <w:t>Ví dụ:</w:t>
      </w:r>
    </w:p>
    <w:p w14:paraId="67FEF33A" w14:textId="77777777" w:rsidR="00B867A5" w:rsidRPr="00112A5C" w:rsidRDefault="00B867A5" w:rsidP="00B867A5">
      <w:pPr>
        <w:pStyle w:val="Heading3"/>
        <w:rPr>
          <w:sz w:val="28"/>
          <w:szCs w:val="28"/>
        </w:rPr>
      </w:pPr>
      <w:bookmarkStart w:id="10" w:name="_Toc230160108"/>
      <w:bookmarkStart w:id="11" w:name="_Toc231897866"/>
      <w:bookmarkStart w:id="12" w:name="_Toc230160106"/>
      <w:bookmarkEnd w:id="9"/>
      <w:r w:rsidRPr="003C4BA6">
        <w:rPr>
          <w:rFonts w:eastAsia="Times New Roman" w:cs="Times New Roman"/>
          <w:bCs/>
          <w:sz w:val="28"/>
          <w:szCs w:val="28"/>
        </w:rPr>
        <w:lastRenderedPageBreak/>
        <w:t>Cấu trúc một trang HTML</w:t>
      </w:r>
    </w:p>
    <w:p w14:paraId="3AC5F32E" w14:textId="77777777" w:rsidR="00B867A5" w:rsidRDefault="00B867A5" w:rsidP="00B867A5">
      <w:pPr>
        <w:pStyle w:val="Heading3"/>
      </w:pPr>
      <w:bookmarkStart w:id="13" w:name="_Toc230160107"/>
      <w:bookmarkEnd w:id="12"/>
      <w:r>
        <w:t xml:space="preserve">Các thành phần cơ bản của HTML </w:t>
      </w:r>
    </w:p>
    <w:bookmarkEnd w:id="13"/>
    <w:p w14:paraId="7BDD9F71" w14:textId="77777777" w:rsidR="007A0C7E" w:rsidRPr="00E345F8" w:rsidRDefault="007A0C7E" w:rsidP="007A0C7E">
      <w:pPr>
        <w:pStyle w:val="Heading4"/>
      </w:pPr>
      <w:r w:rsidRPr="00E345F8">
        <w:t xml:space="preserve">Thẻ tiêu đề </w:t>
      </w:r>
      <w:bookmarkEnd w:id="11"/>
    </w:p>
    <w:p w14:paraId="3B95C1FC" w14:textId="77777777" w:rsidR="007A0C7E" w:rsidRPr="00CA2248" w:rsidRDefault="007A0C7E" w:rsidP="007A0C7E">
      <w:pPr>
        <w:pStyle w:val="Heading4"/>
      </w:pPr>
      <w:bookmarkStart w:id="14" w:name="_Toc231897867"/>
      <w:bookmarkEnd w:id="10"/>
      <w:r>
        <w:t>Thẻ liên kết</w:t>
      </w:r>
      <w:bookmarkEnd w:id="14"/>
      <w:r>
        <w:t xml:space="preserve"> </w:t>
      </w:r>
    </w:p>
    <w:p w14:paraId="09061A62" w14:textId="17C6E9D2" w:rsidR="007A0C7E" w:rsidRDefault="007A0C7E" w:rsidP="007A0C7E">
      <w:pPr>
        <w:pStyle w:val="Heading3"/>
        <w:rPr>
          <w:rFonts w:eastAsia="Times New Roman"/>
          <w:lang w:val="vi-VN"/>
        </w:rPr>
      </w:pPr>
      <w:r w:rsidRPr="00CD34BE">
        <w:rPr>
          <w:rFonts w:eastAsia="Times New Roman"/>
        </w:rPr>
        <w:t>Thuộc tính (Attribute)</w:t>
      </w:r>
    </w:p>
    <w:p w14:paraId="2E923ED7" w14:textId="77777777" w:rsidR="007A0C7E" w:rsidRPr="003C4BA6" w:rsidRDefault="007A0C7E" w:rsidP="007A0C7E">
      <w:pPr>
        <w:pStyle w:val="Heading2"/>
        <w:rPr>
          <w:rFonts w:eastAsia="Times New Roman"/>
        </w:rPr>
      </w:pPr>
      <w:r w:rsidRPr="003C4BA6">
        <w:rPr>
          <w:rFonts w:eastAsia="Times New Roman"/>
        </w:rPr>
        <w:t>Các thẻ cơ bản trong HTML</w:t>
      </w:r>
    </w:p>
    <w:p w14:paraId="56166AA2" w14:textId="77777777" w:rsidR="007A0C7E" w:rsidRPr="00DB0F0C" w:rsidRDefault="007A0C7E" w:rsidP="007A0C7E">
      <w:pPr>
        <w:pStyle w:val="Heading2"/>
      </w:pPr>
      <w:r w:rsidRPr="00DB0F0C">
        <w:t>Ngôn ngữ JavaScript</w:t>
      </w:r>
    </w:p>
    <w:p w14:paraId="05218A9C" w14:textId="77777777" w:rsidR="007A0C7E" w:rsidRPr="003C4BA6" w:rsidRDefault="007A0C7E" w:rsidP="007A0C7E">
      <w:pPr>
        <w:pStyle w:val="Heading3"/>
        <w:rPr>
          <w:rFonts w:eastAsia="Times New Roman"/>
        </w:rPr>
      </w:pPr>
      <w:r w:rsidRPr="003C4BA6">
        <w:rPr>
          <w:rFonts w:eastAsia="Times New Roman"/>
        </w:rPr>
        <w:t>Cách sử dụng JavaScript</w:t>
      </w:r>
    </w:p>
    <w:p w14:paraId="166F19CA" w14:textId="77777777" w:rsidR="007A0C7E" w:rsidRPr="003C4BA6" w:rsidRDefault="007A0C7E" w:rsidP="007A0C7E">
      <w:pPr>
        <w:pStyle w:val="Heading3"/>
        <w:rPr>
          <w:rFonts w:eastAsia="Times New Roman"/>
        </w:rPr>
      </w:pPr>
      <w:r w:rsidRPr="003C4BA6">
        <w:rPr>
          <w:rFonts w:eastAsia="Times New Roman"/>
        </w:rPr>
        <w:t>Hàm trong JavaScript</w:t>
      </w:r>
    </w:p>
    <w:p w14:paraId="0921DE7B" w14:textId="77777777" w:rsidR="007A0C7E" w:rsidRPr="003C4BA6" w:rsidRDefault="007A0C7E" w:rsidP="007A0C7E">
      <w:pPr>
        <w:pStyle w:val="Heading3"/>
        <w:rPr>
          <w:rFonts w:eastAsia="Times New Roman"/>
        </w:rPr>
      </w:pPr>
      <w:r w:rsidRPr="003C4BA6">
        <w:rPr>
          <w:rFonts w:eastAsia="Times New Roman"/>
        </w:rPr>
        <w:t>DOM API</w:t>
      </w:r>
    </w:p>
    <w:p w14:paraId="7EF6AAB3" w14:textId="77777777" w:rsidR="007A0C7E" w:rsidRDefault="007A0C7E" w:rsidP="007A0C7E">
      <w:pPr>
        <w:pStyle w:val="Heading2"/>
        <w:rPr>
          <w:rFonts w:eastAsia="Times New Roman"/>
          <w:lang w:val="vi-VN"/>
        </w:rPr>
      </w:pPr>
      <w:r w:rsidRPr="003C4BA6">
        <w:rPr>
          <w:rFonts w:eastAsia="Times New Roman"/>
        </w:rPr>
        <w:t>Framework Bootstrap</w:t>
      </w:r>
    </w:p>
    <w:p w14:paraId="705CF2F6" w14:textId="77777777" w:rsidR="007A0C7E" w:rsidRPr="003C4BA6" w:rsidRDefault="007A0C7E" w:rsidP="007A0C7E">
      <w:pPr>
        <w:pStyle w:val="Heading3"/>
        <w:rPr>
          <w:rFonts w:eastAsia="Times New Roman"/>
        </w:rPr>
      </w:pPr>
      <w:r w:rsidRPr="003C4BA6">
        <w:rPr>
          <w:rFonts w:eastAsia="Times New Roman"/>
        </w:rPr>
        <w:t>Cách sử dụng Bootstrap</w:t>
      </w:r>
    </w:p>
    <w:p w14:paraId="7A24C9C1" w14:textId="77777777" w:rsidR="007A0C7E" w:rsidRPr="007A0C7E" w:rsidRDefault="007A0C7E" w:rsidP="007A0C7E">
      <w:pPr>
        <w:rPr>
          <w:lang w:val="vi-VN"/>
        </w:rPr>
      </w:pPr>
    </w:p>
    <w:p w14:paraId="65A4370B" w14:textId="77777777" w:rsidR="007A0C7E" w:rsidRPr="007A0C7E" w:rsidRDefault="007A0C7E" w:rsidP="007A0C7E">
      <w:pPr>
        <w:rPr>
          <w:lang w:val="vi-VN"/>
        </w:rPr>
      </w:pPr>
    </w:p>
    <w:p w14:paraId="4A702EC4" w14:textId="4A2EE33D" w:rsidR="007A0C7E" w:rsidRPr="007A0C7E" w:rsidRDefault="007A0C7E" w:rsidP="00AE636C">
      <w:pPr>
        <w:rPr>
          <w:b/>
          <w:bCs/>
          <w:lang w:val="vi-VN"/>
        </w:rPr>
      </w:pPr>
    </w:p>
    <w:p w14:paraId="7028AFC9" w14:textId="6041769C" w:rsidR="00AE636C" w:rsidRPr="00AE636C" w:rsidRDefault="00AE636C" w:rsidP="00AE636C">
      <w:r w:rsidRPr="00AE636C">
        <w:br w:type="page"/>
      </w:r>
    </w:p>
    <w:p w14:paraId="63ECAD33" w14:textId="77777777" w:rsidR="00314527" w:rsidRDefault="0035699F" w:rsidP="00653A3A">
      <w:pPr>
        <w:pStyle w:val="Heading1"/>
      </w:pPr>
      <w:bookmarkStart w:id="15" w:name="_Toc230160109"/>
      <w:r>
        <w:lastRenderedPageBreak/>
        <w:t>Phân tích thiết kế hệ thống</w:t>
      </w:r>
      <w:bookmarkEnd w:id="15"/>
    </w:p>
    <w:p w14:paraId="09BD6F0C" w14:textId="77777777" w:rsidR="00D724C7" w:rsidRDefault="00FD44BF" w:rsidP="00D724C7">
      <w:pPr>
        <w:pStyle w:val="Heading2"/>
      </w:pPr>
      <w:bookmarkStart w:id="16" w:name="_Toc230160110"/>
      <w:r>
        <w:t>Mô tả vấn đề</w:t>
      </w:r>
      <w:bookmarkEnd w:id="16"/>
    </w:p>
    <w:p w14:paraId="4359D9F4" w14:textId="77777777" w:rsidR="00D724C7" w:rsidRDefault="00FD44BF" w:rsidP="00D724C7">
      <w:pPr>
        <w:pStyle w:val="Heading2"/>
      </w:pPr>
      <w:bookmarkStart w:id="17" w:name="_Toc230160111"/>
      <w:r>
        <w:t>Đặc tả yêu cầu hệ thống</w:t>
      </w:r>
      <w:bookmarkEnd w:id="17"/>
    </w:p>
    <w:p w14:paraId="690B4120" w14:textId="77777777" w:rsidR="00D724C7" w:rsidRDefault="00FD44BF" w:rsidP="00D724C7">
      <w:pPr>
        <w:pStyle w:val="Heading3"/>
      </w:pPr>
      <w:bookmarkStart w:id="18" w:name="_Toc230160112"/>
      <w:r>
        <w:t>Yêu cầu chức năng</w:t>
      </w:r>
      <w:bookmarkEnd w:id="18"/>
    </w:p>
    <w:p w14:paraId="6FCE6082" w14:textId="77777777" w:rsidR="00D724C7" w:rsidRDefault="00FD44BF" w:rsidP="00D724C7">
      <w:pPr>
        <w:pStyle w:val="Heading3"/>
      </w:pPr>
      <w:bookmarkStart w:id="19" w:name="_Toc230160113"/>
      <w:r>
        <w:t>Yêu cầu phi chức năng</w:t>
      </w:r>
      <w:bookmarkEnd w:id="19"/>
    </w:p>
    <w:p w14:paraId="5B594D0B" w14:textId="77777777" w:rsidR="00D724C7" w:rsidRDefault="00D724C7" w:rsidP="00D724C7">
      <w:pPr>
        <w:pStyle w:val="Heading4"/>
      </w:pPr>
      <w:bookmarkStart w:id="20" w:name="_Toc230160114"/>
      <w:r>
        <w:t>Tiêu đề mục 2.2.2.1</w:t>
      </w:r>
      <w:bookmarkEnd w:id="20"/>
    </w:p>
    <w:p w14:paraId="0BED758B" w14:textId="77777777" w:rsidR="00D724C7" w:rsidRDefault="00D724C7" w:rsidP="00D724C7">
      <w:pPr>
        <w:pStyle w:val="Heading4"/>
      </w:pPr>
      <w:bookmarkStart w:id="21" w:name="_Toc230160115"/>
      <w:r>
        <w:t>Tiêu đề mục 2.2.2.2</w:t>
      </w:r>
      <w:bookmarkEnd w:id="21"/>
    </w:p>
    <w:p w14:paraId="2FC3011B" w14:textId="77777777" w:rsidR="00FD44BF" w:rsidRDefault="004553D9" w:rsidP="004553D9">
      <w:pPr>
        <w:pStyle w:val="Heading2"/>
      </w:pPr>
      <w:bookmarkStart w:id="22" w:name="_Toc230160116"/>
      <w:r>
        <w:t>Thiết kế dữ liệu</w:t>
      </w:r>
      <w:bookmarkEnd w:id="22"/>
    </w:p>
    <w:p w14:paraId="670E37B5" w14:textId="77777777" w:rsidR="00080838" w:rsidRPr="00080838" w:rsidRDefault="00080838" w:rsidP="00E146B9">
      <w:pPr>
        <w:pStyle w:val="noidung"/>
      </w:pPr>
    </w:p>
    <w:p w14:paraId="277BFEDC" w14:textId="77777777" w:rsidR="004553D9" w:rsidRDefault="004553D9" w:rsidP="008759C1">
      <w:pPr>
        <w:pStyle w:val="Heading3"/>
      </w:pPr>
      <w:bookmarkStart w:id="23" w:name="_Toc230160117"/>
      <w:r>
        <w:t>Cấu trúc lưu trữ</w:t>
      </w:r>
      <w:bookmarkEnd w:id="23"/>
    </w:p>
    <w:p w14:paraId="5AED0B2C" w14:textId="77777777" w:rsidR="004553D9" w:rsidRDefault="004553D9" w:rsidP="008759C1">
      <w:pPr>
        <w:pStyle w:val="Heading3"/>
      </w:pPr>
      <w:bookmarkStart w:id="24" w:name="_Toc230160118"/>
      <w:r>
        <w:t>Đặc tả chi tiết</w:t>
      </w:r>
      <w:bookmarkEnd w:id="24"/>
    </w:p>
    <w:p w14:paraId="52D27B3D" w14:textId="77777777" w:rsidR="002D378E" w:rsidRDefault="002D378E" w:rsidP="002D378E">
      <w:pPr>
        <w:jc w:val="both"/>
      </w:pPr>
    </w:p>
    <w:p w14:paraId="6FCEAE58" w14:textId="77777777" w:rsidR="002D378E" w:rsidRDefault="002D378E" w:rsidP="002D378E">
      <w:pPr>
        <w:pStyle w:val="Caption"/>
        <w:keepNext/>
      </w:pPr>
      <w:r>
        <w:t xml:space="preserve">Bảng </w:t>
      </w:r>
      <w:r w:rsidR="0003532F">
        <w:fldChar w:fldCharType="begin"/>
      </w:r>
      <w:r w:rsidR="0003532F">
        <w:instrText xml:space="preserve"> STYLEREF 1 \s </w:instrText>
      </w:r>
      <w:r w:rsidR="0003532F">
        <w:fldChar w:fldCharType="separate"/>
      </w:r>
      <w:r w:rsidR="0003532F">
        <w:rPr>
          <w:noProof/>
        </w:rPr>
        <w:t>3</w:t>
      </w:r>
      <w:r w:rsidR="0003532F">
        <w:rPr>
          <w:noProof/>
        </w:rPr>
        <w:fldChar w:fldCharType="end"/>
      </w:r>
      <w:r>
        <w:t>.</w:t>
      </w:r>
      <w:r w:rsidR="0003532F">
        <w:fldChar w:fldCharType="begin"/>
      </w:r>
      <w:r w:rsidR="0003532F">
        <w:instrText xml:space="preserve"> SEQ Bảng \* ARABIC \s 1 </w:instrText>
      </w:r>
      <w:r w:rsidR="0003532F">
        <w:fldChar w:fldCharType="separate"/>
      </w:r>
      <w:r w:rsidR="0003532F">
        <w:rPr>
          <w:noProof/>
        </w:rPr>
        <w:t>1</w:t>
      </w:r>
      <w:r w:rsidR="0003532F">
        <w:rPr>
          <w:noProof/>
        </w:rPr>
        <w:fldChar w:fldCharType="end"/>
      </w:r>
      <w:r>
        <w:t xml:space="preserve"> </w:t>
      </w:r>
      <w:r w:rsidR="00644673">
        <w:t>Nhập vào t</w:t>
      </w:r>
      <w:r>
        <w:t xml:space="preserve">iêu đề bảng </w:t>
      </w:r>
    </w:p>
    <w:tbl>
      <w:tblPr>
        <w:tblStyle w:val="myTable"/>
        <w:tblW w:w="0" w:type="auto"/>
        <w:tblLook w:val="04A0" w:firstRow="1" w:lastRow="0" w:firstColumn="1" w:lastColumn="0" w:noHBand="0" w:noVBand="1"/>
      </w:tblPr>
      <w:tblGrid>
        <w:gridCol w:w="1754"/>
        <w:gridCol w:w="1753"/>
        <w:gridCol w:w="1754"/>
        <w:gridCol w:w="1754"/>
        <w:gridCol w:w="1753"/>
      </w:tblGrid>
      <w:tr w:rsidR="002D378E" w14:paraId="0C077007" w14:textId="77777777" w:rsidTr="002D37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tcPr>
          <w:p w14:paraId="67036858" w14:textId="77777777" w:rsidR="002D378E" w:rsidRDefault="002D378E" w:rsidP="002D378E">
            <w:r>
              <w:t>STT</w:t>
            </w:r>
          </w:p>
        </w:tc>
        <w:tc>
          <w:tcPr>
            <w:tcW w:w="1753" w:type="dxa"/>
          </w:tcPr>
          <w:p w14:paraId="08C6D3E9" w14:textId="77777777" w:rsidR="002D378E" w:rsidRDefault="002D378E" w:rsidP="002D378E">
            <w:pPr>
              <w:cnfStyle w:val="100000000000" w:firstRow="1" w:lastRow="0" w:firstColumn="0" w:lastColumn="0" w:oddVBand="0" w:evenVBand="0" w:oddHBand="0" w:evenHBand="0" w:firstRowFirstColumn="0" w:firstRowLastColumn="0" w:lastRowFirstColumn="0" w:lastRowLastColumn="0"/>
            </w:pPr>
            <w:r>
              <w:t>Tên cột 1</w:t>
            </w:r>
          </w:p>
        </w:tc>
        <w:tc>
          <w:tcPr>
            <w:tcW w:w="1754" w:type="dxa"/>
          </w:tcPr>
          <w:p w14:paraId="4EBC4040" w14:textId="77777777" w:rsidR="002D378E" w:rsidRDefault="002D378E" w:rsidP="002D378E">
            <w:pPr>
              <w:cnfStyle w:val="100000000000" w:firstRow="1" w:lastRow="0" w:firstColumn="0" w:lastColumn="0" w:oddVBand="0" w:evenVBand="0" w:oddHBand="0" w:evenHBand="0" w:firstRowFirstColumn="0" w:firstRowLastColumn="0" w:lastRowFirstColumn="0" w:lastRowLastColumn="0"/>
            </w:pPr>
            <w:r>
              <w:t>Tên cột 2</w:t>
            </w:r>
          </w:p>
        </w:tc>
        <w:tc>
          <w:tcPr>
            <w:tcW w:w="1754" w:type="dxa"/>
          </w:tcPr>
          <w:p w14:paraId="26F9B057" w14:textId="77777777" w:rsidR="002D378E" w:rsidRDefault="002D378E" w:rsidP="002D378E">
            <w:pPr>
              <w:cnfStyle w:val="100000000000" w:firstRow="1" w:lastRow="0" w:firstColumn="0" w:lastColumn="0" w:oddVBand="0" w:evenVBand="0" w:oddHBand="0" w:evenHBand="0" w:firstRowFirstColumn="0" w:firstRowLastColumn="0" w:lastRowFirstColumn="0" w:lastRowLastColumn="0"/>
            </w:pPr>
            <w:r>
              <w:t>Tên cột 3</w:t>
            </w:r>
          </w:p>
        </w:tc>
        <w:tc>
          <w:tcPr>
            <w:tcW w:w="1753" w:type="dxa"/>
          </w:tcPr>
          <w:p w14:paraId="53EED252" w14:textId="77777777" w:rsidR="002D378E" w:rsidRDefault="002D378E" w:rsidP="002D378E">
            <w:pPr>
              <w:cnfStyle w:val="100000000000" w:firstRow="1" w:lastRow="0" w:firstColumn="0" w:lastColumn="0" w:oddVBand="0" w:evenVBand="0" w:oddHBand="0" w:evenHBand="0" w:firstRowFirstColumn="0" w:firstRowLastColumn="0" w:lastRowFirstColumn="0" w:lastRowLastColumn="0"/>
            </w:pPr>
          </w:p>
        </w:tc>
      </w:tr>
      <w:tr w:rsidR="002D378E" w14:paraId="04DC91EA" w14:textId="77777777" w:rsidTr="002D378E">
        <w:tc>
          <w:tcPr>
            <w:cnfStyle w:val="001000000000" w:firstRow="0" w:lastRow="0" w:firstColumn="1" w:lastColumn="0" w:oddVBand="0" w:evenVBand="0" w:oddHBand="0" w:evenHBand="0" w:firstRowFirstColumn="0" w:firstRowLastColumn="0" w:lastRowFirstColumn="0" w:lastRowLastColumn="0"/>
            <w:tcW w:w="1754" w:type="dxa"/>
          </w:tcPr>
          <w:p w14:paraId="14618706" w14:textId="77777777" w:rsidR="002D378E" w:rsidRDefault="002D378E" w:rsidP="002D378E"/>
        </w:tc>
        <w:tc>
          <w:tcPr>
            <w:tcW w:w="1753" w:type="dxa"/>
          </w:tcPr>
          <w:p w14:paraId="7C85B9C8"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31352E3C"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603B81F2"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3" w:type="dxa"/>
          </w:tcPr>
          <w:p w14:paraId="65F50C0F"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r>
      <w:tr w:rsidR="002D378E" w14:paraId="319C2B68" w14:textId="77777777" w:rsidTr="002D378E">
        <w:tc>
          <w:tcPr>
            <w:cnfStyle w:val="001000000000" w:firstRow="0" w:lastRow="0" w:firstColumn="1" w:lastColumn="0" w:oddVBand="0" w:evenVBand="0" w:oddHBand="0" w:evenHBand="0" w:firstRowFirstColumn="0" w:firstRowLastColumn="0" w:lastRowFirstColumn="0" w:lastRowLastColumn="0"/>
            <w:tcW w:w="1754" w:type="dxa"/>
          </w:tcPr>
          <w:p w14:paraId="1CD67828" w14:textId="77777777" w:rsidR="002D378E" w:rsidRDefault="002D378E" w:rsidP="002D378E"/>
        </w:tc>
        <w:tc>
          <w:tcPr>
            <w:tcW w:w="1753" w:type="dxa"/>
          </w:tcPr>
          <w:p w14:paraId="6ACC4835"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39FB0381"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6DC23537"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3" w:type="dxa"/>
          </w:tcPr>
          <w:p w14:paraId="4E807883"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r>
    </w:tbl>
    <w:p w14:paraId="4F3A0B3F" w14:textId="77777777" w:rsidR="002D378E" w:rsidRPr="002D378E" w:rsidRDefault="002D378E" w:rsidP="002D378E"/>
    <w:p w14:paraId="00CE6142" w14:textId="77777777" w:rsidR="004553D9" w:rsidRDefault="004553D9" w:rsidP="004553D9">
      <w:pPr>
        <w:pStyle w:val="Heading2"/>
      </w:pPr>
      <w:bookmarkStart w:id="25" w:name="_Toc230160119"/>
      <w:r>
        <w:lastRenderedPageBreak/>
        <w:t>Thiết kế chức năng</w:t>
      </w:r>
      <w:bookmarkEnd w:id="25"/>
    </w:p>
    <w:p w14:paraId="0875CDA3" w14:textId="77777777" w:rsidR="004553D9" w:rsidRDefault="004553D9" w:rsidP="004553D9">
      <w:pPr>
        <w:pStyle w:val="Heading2"/>
      </w:pPr>
      <w:bookmarkStart w:id="26" w:name="_Toc230160120"/>
      <w:r>
        <w:t>Thiết kế giao diện</w:t>
      </w:r>
      <w:bookmarkEnd w:id="26"/>
    </w:p>
    <w:p w14:paraId="2A5EA395" w14:textId="77777777" w:rsidR="004553D9" w:rsidRDefault="004553D9" w:rsidP="004553D9">
      <w:pPr>
        <w:pStyle w:val="Heading3"/>
      </w:pPr>
      <w:bookmarkStart w:id="27" w:name="_Toc230160121"/>
      <w:r>
        <w:t>Sơ đồ website</w:t>
      </w:r>
      <w:bookmarkEnd w:id="27"/>
    </w:p>
    <w:p w14:paraId="0BB66768" w14:textId="77777777" w:rsidR="002D378E" w:rsidRDefault="002D378E" w:rsidP="002D378E">
      <w:pPr>
        <w:pStyle w:val="noidung"/>
        <w:keepNext/>
      </w:pPr>
      <w:r w:rsidRPr="002D378E">
        <w:rPr>
          <w:noProof/>
        </w:rPr>
        <w:drawing>
          <wp:inline distT="0" distB="0" distL="0" distR="0" wp14:anchorId="28667E19" wp14:editId="7F004EF5">
            <wp:extent cx="5580380" cy="2377440"/>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380" cy="2377440"/>
                    </a:xfrm>
                    <a:prstGeom prst="rect">
                      <a:avLst/>
                    </a:prstGeom>
                  </pic:spPr>
                </pic:pic>
              </a:graphicData>
            </a:graphic>
          </wp:inline>
        </w:drawing>
      </w:r>
    </w:p>
    <w:p w14:paraId="6FA9BB8F" w14:textId="77777777" w:rsidR="002D378E" w:rsidRPr="002D378E" w:rsidRDefault="002D378E" w:rsidP="002D378E">
      <w:pPr>
        <w:pStyle w:val="Caption"/>
      </w:pPr>
      <w:r w:rsidRPr="002D378E">
        <w:t xml:space="preserve">Hình </w:t>
      </w:r>
      <w:r w:rsidR="0003532F">
        <w:fldChar w:fldCharType="begin"/>
      </w:r>
      <w:r w:rsidR="0003532F">
        <w:instrText xml:space="preserve"> STYLEREF 1 \s </w:instrText>
      </w:r>
      <w:r w:rsidR="0003532F">
        <w:fldChar w:fldCharType="separate"/>
      </w:r>
      <w:r w:rsidR="0003532F">
        <w:rPr>
          <w:noProof/>
        </w:rPr>
        <w:t>3</w:t>
      </w:r>
      <w:r w:rsidR="0003532F">
        <w:rPr>
          <w:noProof/>
        </w:rPr>
        <w:fldChar w:fldCharType="end"/>
      </w:r>
      <w:r w:rsidRPr="002D378E">
        <w:t>.</w:t>
      </w:r>
      <w:r w:rsidR="0003532F">
        <w:fldChar w:fldCharType="begin"/>
      </w:r>
      <w:r w:rsidR="0003532F">
        <w:instrText xml:space="preserve"> SEQ Hình \* ARABIC \s 1 </w:instrText>
      </w:r>
      <w:r w:rsidR="0003532F">
        <w:fldChar w:fldCharType="separate"/>
      </w:r>
      <w:r w:rsidR="0003532F">
        <w:rPr>
          <w:noProof/>
        </w:rPr>
        <w:t>1</w:t>
      </w:r>
      <w:r w:rsidR="0003532F">
        <w:rPr>
          <w:noProof/>
        </w:rPr>
        <w:fldChar w:fldCharType="end"/>
      </w:r>
      <w:r w:rsidRPr="002D378E">
        <w:t xml:space="preserve"> Nhập tiêu đề cho hình minh họa</w:t>
      </w:r>
    </w:p>
    <w:p w14:paraId="5D8D5D0A" w14:textId="77777777" w:rsidR="004553D9" w:rsidRDefault="004553D9" w:rsidP="004553D9">
      <w:pPr>
        <w:pStyle w:val="Heading3"/>
      </w:pPr>
      <w:bookmarkStart w:id="28" w:name="_Toc230160122"/>
      <w:r>
        <w:t>Giao diện trang chủ</w:t>
      </w:r>
      <w:bookmarkEnd w:id="28"/>
    </w:p>
    <w:p w14:paraId="13372313" w14:textId="77777777" w:rsidR="004553D9" w:rsidRPr="004553D9" w:rsidRDefault="004553D9" w:rsidP="004553D9">
      <w:pPr>
        <w:pStyle w:val="Heading3"/>
      </w:pPr>
      <w:bookmarkStart w:id="29" w:name="_Toc230160123"/>
      <w:r>
        <w:t>Giao diện trang …</w:t>
      </w:r>
      <w:bookmarkEnd w:id="29"/>
    </w:p>
    <w:p w14:paraId="45494C98" w14:textId="77777777" w:rsidR="00D724C7" w:rsidRPr="00AE636C" w:rsidRDefault="00D724C7" w:rsidP="00AE636C"/>
    <w:p w14:paraId="280C4201" w14:textId="77777777" w:rsidR="00AE636C" w:rsidRPr="00AE636C" w:rsidRDefault="00AE636C" w:rsidP="00AE636C">
      <w:r w:rsidRPr="00AE636C">
        <w:br w:type="page"/>
      </w:r>
    </w:p>
    <w:p w14:paraId="794CF195" w14:textId="77777777" w:rsidR="0035699F" w:rsidRDefault="008759C1" w:rsidP="00653A3A">
      <w:pPr>
        <w:pStyle w:val="Heading1"/>
      </w:pPr>
      <w:bookmarkStart w:id="30" w:name="_Toc230160124"/>
      <w:r>
        <w:lastRenderedPageBreak/>
        <w:t>KẾT QUẢ</w:t>
      </w:r>
      <w:r w:rsidR="00DF06F5">
        <w:t xml:space="preserve"> thực nghiệm</w:t>
      </w:r>
      <w:bookmarkEnd w:id="30"/>
    </w:p>
    <w:p w14:paraId="17DCDD70" w14:textId="77777777" w:rsidR="00D724C7" w:rsidRDefault="008759C1" w:rsidP="00D724C7">
      <w:pPr>
        <w:pStyle w:val="Heading2"/>
      </w:pPr>
      <w:bookmarkStart w:id="31" w:name="_Toc230160125"/>
      <w:r>
        <w:t>Dữ liệu thử nghiệm</w:t>
      </w:r>
      <w:bookmarkEnd w:id="31"/>
    </w:p>
    <w:p w14:paraId="0F27D25B" w14:textId="77777777" w:rsidR="00D724C7" w:rsidRDefault="003D4A92" w:rsidP="00D724C7">
      <w:pPr>
        <w:pStyle w:val="Heading2"/>
      </w:pPr>
      <w:bookmarkStart w:id="32" w:name="_Toc230160126"/>
      <w:r>
        <w:t>Kết quả thực nghiệm</w:t>
      </w:r>
      <w:bookmarkEnd w:id="32"/>
    </w:p>
    <w:p w14:paraId="05BD972C" w14:textId="77777777" w:rsidR="003D4A92" w:rsidRPr="003D4A92" w:rsidRDefault="003D4A92" w:rsidP="003D4A92">
      <w:pPr>
        <w:pStyle w:val="Heading3"/>
      </w:pPr>
      <w:bookmarkStart w:id="33" w:name="_Toc230160127"/>
      <w:r>
        <w:t>Giao diện trang chủ</w:t>
      </w:r>
      <w:bookmarkEnd w:id="33"/>
    </w:p>
    <w:p w14:paraId="555D299B" w14:textId="77777777" w:rsidR="008759C1" w:rsidRPr="008759C1" w:rsidRDefault="008759C1" w:rsidP="008759C1">
      <w:pPr>
        <w:pStyle w:val="noidung"/>
      </w:pPr>
      <w:r>
        <w:t>Chụp hình và mô tả</w:t>
      </w:r>
    </w:p>
    <w:p w14:paraId="7212091B" w14:textId="77777777" w:rsidR="00D724C7" w:rsidRDefault="003D4A92" w:rsidP="00D724C7">
      <w:pPr>
        <w:pStyle w:val="Heading3"/>
      </w:pPr>
      <w:bookmarkStart w:id="34" w:name="_Toc230160128"/>
      <w:r>
        <w:t>Giao diện trang …</w:t>
      </w:r>
      <w:bookmarkEnd w:id="34"/>
    </w:p>
    <w:p w14:paraId="38F43CEE" w14:textId="77777777" w:rsidR="003D4A92" w:rsidRDefault="003D4A92" w:rsidP="003D4A92">
      <w:pPr>
        <w:pStyle w:val="noidung"/>
      </w:pPr>
      <w:r>
        <w:t>Chụp hình và mô tả</w:t>
      </w:r>
    </w:p>
    <w:p w14:paraId="0CD25480" w14:textId="77777777" w:rsidR="003D4A92" w:rsidRPr="008759C1" w:rsidRDefault="003D4A92" w:rsidP="003D4A92">
      <w:pPr>
        <w:pStyle w:val="noidung"/>
      </w:pPr>
      <w:r>
        <w:t>….</w:t>
      </w:r>
    </w:p>
    <w:p w14:paraId="7C006466" w14:textId="77777777" w:rsidR="003D4A92" w:rsidRPr="008F3D04" w:rsidRDefault="003D4A92" w:rsidP="008F3D04"/>
    <w:p w14:paraId="36189C35" w14:textId="77777777" w:rsidR="00D724C7" w:rsidRPr="008F3D04" w:rsidRDefault="00D724C7" w:rsidP="008F3D04"/>
    <w:p w14:paraId="692D8088" w14:textId="77777777" w:rsidR="008F3D04" w:rsidRPr="008F3D04" w:rsidRDefault="008F3D04" w:rsidP="008F3D04">
      <w:r w:rsidRPr="008F3D04">
        <w:br w:type="page"/>
      </w:r>
    </w:p>
    <w:p w14:paraId="11A8D519" w14:textId="77777777" w:rsidR="00DF06F5" w:rsidRDefault="00DF06F5" w:rsidP="00EC5402">
      <w:pPr>
        <w:pStyle w:val="Heading1"/>
      </w:pPr>
      <w:bookmarkStart w:id="35" w:name="_Toc230160129"/>
      <w:r>
        <w:lastRenderedPageBreak/>
        <w:t>Kết luận và hướng phát triển</w:t>
      </w:r>
      <w:bookmarkEnd w:id="35"/>
    </w:p>
    <w:p w14:paraId="1503E4F2" w14:textId="77777777" w:rsidR="003D4A92" w:rsidRDefault="008F3D04" w:rsidP="007378A0">
      <w:pPr>
        <w:pStyle w:val="Heading2"/>
      </w:pPr>
      <w:bookmarkStart w:id="36" w:name="_Toc230160130"/>
      <w:r>
        <w:t>Kết luận</w:t>
      </w:r>
      <w:bookmarkEnd w:id="36"/>
    </w:p>
    <w:p w14:paraId="5172C89E" w14:textId="77777777" w:rsidR="007378A0" w:rsidRPr="007378A0" w:rsidRDefault="007378A0" w:rsidP="007378A0">
      <w:pPr>
        <w:pStyle w:val="noidung"/>
      </w:pPr>
    </w:p>
    <w:p w14:paraId="3B8731C9" w14:textId="77777777" w:rsidR="008F3D04" w:rsidRDefault="008F3D04" w:rsidP="007378A0">
      <w:pPr>
        <w:pStyle w:val="Heading2"/>
      </w:pPr>
      <w:bookmarkStart w:id="37" w:name="_Toc230160131"/>
      <w:r>
        <w:t>Hướng phát triển</w:t>
      </w:r>
      <w:bookmarkEnd w:id="37"/>
    </w:p>
    <w:p w14:paraId="4C8DC46F" w14:textId="77777777" w:rsidR="007378A0" w:rsidRPr="007378A0" w:rsidRDefault="007378A0" w:rsidP="007378A0">
      <w:pPr>
        <w:pStyle w:val="noidung"/>
      </w:pPr>
    </w:p>
    <w:p w14:paraId="75B5BD0C" w14:textId="77777777" w:rsidR="007378A0" w:rsidRPr="007378A0" w:rsidRDefault="007378A0" w:rsidP="007378A0">
      <w:pPr>
        <w:pStyle w:val="noidung"/>
      </w:pPr>
    </w:p>
    <w:p w14:paraId="582276AF" w14:textId="77777777" w:rsidR="007378A0" w:rsidRDefault="007378A0">
      <w:pPr>
        <w:rPr>
          <w:b/>
          <w:caps/>
          <w:sz w:val="30"/>
        </w:rPr>
      </w:pPr>
      <w:r>
        <w:br w:type="page"/>
      </w:r>
    </w:p>
    <w:p w14:paraId="3D300532" w14:textId="77777777" w:rsidR="00314527" w:rsidRDefault="003D4A92" w:rsidP="003D4A92">
      <w:pPr>
        <w:pStyle w:val="DEMUC"/>
      </w:pPr>
      <w:r>
        <w:lastRenderedPageBreak/>
        <w:t>Danh mục tài liệu tham khảo</w:t>
      </w:r>
    </w:p>
    <w:p w14:paraId="76441F09" w14:textId="77777777" w:rsidR="003D4A92" w:rsidRDefault="008F3D04" w:rsidP="003D4A92">
      <w:pPr>
        <w:pStyle w:val="noidung"/>
      </w:pPr>
      <w:r>
        <w:t>Vào Zotero &gt; chọn lệnh tại khung màu đỏ:</w:t>
      </w:r>
    </w:p>
    <w:p w14:paraId="2E678E3D" w14:textId="77777777" w:rsidR="008F3D04" w:rsidRDefault="008F3D04" w:rsidP="003D4A92">
      <w:pPr>
        <w:pStyle w:val="noidung"/>
      </w:pPr>
      <w:r w:rsidRPr="008F3D04">
        <w:rPr>
          <w:noProof/>
        </w:rPr>
        <w:drawing>
          <wp:inline distT="0" distB="0" distL="0" distR="0" wp14:anchorId="5AC25CAF" wp14:editId="4F58625E">
            <wp:extent cx="5133975" cy="983213"/>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67286" cy="989593"/>
                    </a:xfrm>
                    <a:prstGeom prst="rect">
                      <a:avLst/>
                    </a:prstGeom>
                  </pic:spPr>
                </pic:pic>
              </a:graphicData>
            </a:graphic>
          </wp:inline>
        </w:drawing>
      </w:r>
    </w:p>
    <w:p w14:paraId="55C87846" w14:textId="77777777" w:rsidR="0098728A" w:rsidRDefault="0098728A" w:rsidP="0098728A">
      <w:pPr>
        <w:pStyle w:val="noidung"/>
      </w:pPr>
      <w:r w:rsidRPr="0098728A">
        <w:rPr>
          <w:highlight w:val="yellow"/>
        </w:rPr>
        <w:t>Hệ thống sẽ tự động xuất ra những tài liệu đã trích dẫn ở chương cơ sở lý thuyết</w:t>
      </w:r>
    </w:p>
    <w:sectPr w:rsidR="0098728A" w:rsidSect="00A6023F">
      <w:footerReference w:type="default" r:id="rId13"/>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BB330" w14:textId="77777777" w:rsidR="00383D82" w:rsidRDefault="00383D82" w:rsidP="00265292">
      <w:pPr>
        <w:spacing w:after="0" w:line="240" w:lineRule="auto"/>
      </w:pPr>
      <w:r>
        <w:separator/>
      </w:r>
    </w:p>
  </w:endnote>
  <w:endnote w:type="continuationSeparator" w:id="0">
    <w:p w14:paraId="74151971" w14:textId="77777777" w:rsidR="00383D82" w:rsidRDefault="00383D82"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0D647B8E"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62E4A317"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6F476B9A"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21F7EB0F"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BD5EB" w14:textId="77777777" w:rsidR="00383D82" w:rsidRDefault="00383D82" w:rsidP="00265292">
      <w:pPr>
        <w:spacing w:after="0" w:line="240" w:lineRule="auto"/>
      </w:pPr>
      <w:r>
        <w:separator/>
      </w:r>
    </w:p>
  </w:footnote>
  <w:footnote w:type="continuationSeparator" w:id="0">
    <w:p w14:paraId="378DF830" w14:textId="77777777" w:rsidR="00383D82" w:rsidRDefault="00383D82"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1061C"/>
    <w:multiLevelType w:val="multilevel"/>
    <w:tmpl w:val="224A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8B5EB8"/>
    <w:multiLevelType w:val="multilevel"/>
    <w:tmpl w:val="EC28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656B5B"/>
    <w:multiLevelType w:val="multilevel"/>
    <w:tmpl w:val="BAD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E76D79"/>
    <w:multiLevelType w:val="hybridMultilevel"/>
    <w:tmpl w:val="C5B6601C"/>
    <w:lvl w:ilvl="0" w:tplc="4D3EA5B6">
      <w:start w:val="2"/>
      <w:numFmt w:val="bullet"/>
      <w:lvlText w:val="-"/>
      <w:lvlJc w:val="left"/>
      <w:pPr>
        <w:ind w:left="720" w:hanging="360"/>
      </w:pPr>
      <w:rPr>
        <w:rFonts w:ascii="Courier New" w:eastAsia="Times New Roman" w:hAnsi="Courier New" w:cs="Courier New"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437746349">
    <w:abstractNumId w:val="6"/>
  </w:num>
  <w:num w:numId="2" w16cid:durableId="1015497879">
    <w:abstractNumId w:val="2"/>
  </w:num>
  <w:num w:numId="3" w16cid:durableId="920716984">
    <w:abstractNumId w:val="5"/>
  </w:num>
  <w:num w:numId="4" w16cid:durableId="1025710103">
    <w:abstractNumId w:val="7"/>
  </w:num>
  <w:num w:numId="5" w16cid:durableId="1996949405">
    <w:abstractNumId w:val="7"/>
  </w:num>
  <w:num w:numId="6" w16cid:durableId="1586766928">
    <w:abstractNumId w:val="7"/>
  </w:num>
  <w:num w:numId="7" w16cid:durableId="669215671">
    <w:abstractNumId w:val="7"/>
  </w:num>
  <w:num w:numId="8" w16cid:durableId="1958097429">
    <w:abstractNumId w:val="7"/>
  </w:num>
  <w:num w:numId="9" w16cid:durableId="1574661887">
    <w:abstractNumId w:val="7"/>
  </w:num>
  <w:num w:numId="10" w16cid:durableId="1827209280">
    <w:abstractNumId w:val="7"/>
  </w:num>
  <w:num w:numId="11" w16cid:durableId="536701326">
    <w:abstractNumId w:val="7"/>
  </w:num>
  <w:num w:numId="12" w16cid:durableId="1442725965">
    <w:abstractNumId w:val="7"/>
  </w:num>
  <w:num w:numId="13" w16cid:durableId="214658015">
    <w:abstractNumId w:val="7"/>
  </w:num>
  <w:num w:numId="14" w16cid:durableId="1185099068">
    <w:abstractNumId w:val="7"/>
  </w:num>
  <w:num w:numId="15" w16cid:durableId="1558544105">
    <w:abstractNumId w:val="7"/>
  </w:num>
  <w:num w:numId="16" w16cid:durableId="193350983">
    <w:abstractNumId w:val="7"/>
  </w:num>
  <w:num w:numId="17" w16cid:durableId="424158662">
    <w:abstractNumId w:val="7"/>
  </w:num>
  <w:num w:numId="18" w16cid:durableId="632833438">
    <w:abstractNumId w:val="7"/>
  </w:num>
  <w:num w:numId="19" w16cid:durableId="1651641207">
    <w:abstractNumId w:val="7"/>
  </w:num>
  <w:num w:numId="20" w16cid:durableId="1238713091">
    <w:abstractNumId w:val="7"/>
  </w:num>
  <w:num w:numId="21" w16cid:durableId="1762991343">
    <w:abstractNumId w:val="7"/>
  </w:num>
  <w:num w:numId="22" w16cid:durableId="1226336536">
    <w:abstractNumId w:val="7"/>
  </w:num>
  <w:num w:numId="23" w16cid:durableId="1391030100">
    <w:abstractNumId w:val="4"/>
  </w:num>
  <w:num w:numId="24" w16cid:durableId="73286640">
    <w:abstractNumId w:val="3"/>
  </w:num>
  <w:num w:numId="25" w16cid:durableId="1859394689">
    <w:abstractNumId w:val="1"/>
  </w:num>
  <w:num w:numId="26" w16cid:durableId="1477064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32F"/>
    <w:rsid w:val="00006621"/>
    <w:rsid w:val="0002381A"/>
    <w:rsid w:val="0003532F"/>
    <w:rsid w:val="000359A4"/>
    <w:rsid w:val="0005453D"/>
    <w:rsid w:val="00080838"/>
    <w:rsid w:val="00084BF4"/>
    <w:rsid w:val="000B3C8E"/>
    <w:rsid w:val="000F599F"/>
    <w:rsid w:val="00101E1F"/>
    <w:rsid w:val="00155B13"/>
    <w:rsid w:val="00181793"/>
    <w:rsid w:val="0019610B"/>
    <w:rsid w:val="001E53C1"/>
    <w:rsid w:val="00205C9C"/>
    <w:rsid w:val="002648D9"/>
    <w:rsid w:val="00265292"/>
    <w:rsid w:val="002D378E"/>
    <w:rsid w:val="002D6E1C"/>
    <w:rsid w:val="00311A03"/>
    <w:rsid w:val="00314527"/>
    <w:rsid w:val="0035699F"/>
    <w:rsid w:val="00383D82"/>
    <w:rsid w:val="00397034"/>
    <w:rsid w:val="003B599F"/>
    <w:rsid w:val="003D4A92"/>
    <w:rsid w:val="003F2C86"/>
    <w:rsid w:val="004553D9"/>
    <w:rsid w:val="00574222"/>
    <w:rsid w:val="005C722E"/>
    <w:rsid w:val="005D6ABE"/>
    <w:rsid w:val="0061750A"/>
    <w:rsid w:val="00641850"/>
    <w:rsid w:val="00644673"/>
    <w:rsid w:val="00653A3A"/>
    <w:rsid w:val="0065492E"/>
    <w:rsid w:val="007378A0"/>
    <w:rsid w:val="007950DA"/>
    <w:rsid w:val="00796DCF"/>
    <w:rsid w:val="007A0C7E"/>
    <w:rsid w:val="007B1E52"/>
    <w:rsid w:val="007D1CB8"/>
    <w:rsid w:val="007E5D1E"/>
    <w:rsid w:val="008055E7"/>
    <w:rsid w:val="00837217"/>
    <w:rsid w:val="00851DA8"/>
    <w:rsid w:val="008759C1"/>
    <w:rsid w:val="008A01E9"/>
    <w:rsid w:val="008F3D04"/>
    <w:rsid w:val="0091590F"/>
    <w:rsid w:val="0091630E"/>
    <w:rsid w:val="0098728A"/>
    <w:rsid w:val="0099738B"/>
    <w:rsid w:val="009E2D3F"/>
    <w:rsid w:val="00A17C76"/>
    <w:rsid w:val="00A24F17"/>
    <w:rsid w:val="00A3792A"/>
    <w:rsid w:val="00A6023F"/>
    <w:rsid w:val="00A675D2"/>
    <w:rsid w:val="00A705BC"/>
    <w:rsid w:val="00A84325"/>
    <w:rsid w:val="00AE352B"/>
    <w:rsid w:val="00AE636C"/>
    <w:rsid w:val="00AF30EA"/>
    <w:rsid w:val="00AF665A"/>
    <w:rsid w:val="00B14A85"/>
    <w:rsid w:val="00B3334D"/>
    <w:rsid w:val="00B867A5"/>
    <w:rsid w:val="00BD00D0"/>
    <w:rsid w:val="00C50A2A"/>
    <w:rsid w:val="00C77F74"/>
    <w:rsid w:val="00CC18F6"/>
    <w:rsid w:val="00D261E5"/>
    <w:rsid w:val="00D724C7"/>
    <w:rsid w:val="00D840FB"/>
    <w:rsid w:val="00D900C3"/>
    <w:rsid w:val="00DB2AD8"/>
    <w:rsid w:val="00DB6698"/>
    <w:rsid w:val="00DD1D56"/>
    <w:rsid w:val="00DE6FBB"/>
    <w:rsid w:val="00DF06F5"/>
    <w:rsid w:val="00E05488"/>
    <w:rsid w:val="00E146B9"/>
    <w:rsid w:val="00E15E7A"/>
    <w:rsid w:val="00E40233"/>
    <w:rsid w:val="00EC5402"/>
    <w:rsid w:val="00F50FA9"/>
    <w:rsid w:val="00F55323"/>
    <w:rsid w:val="00F804D1"/>
    <w:rsid w:val="00FA182E"/>
    <w:rsid w:val="00FA7008"/>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78F12"/>
  <w15:chartTrackingRefBased/>
  <w15:docId w15:val="{A69FF095-004E-4762-836D-CA639DE1C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NormalWeb">
    <w:name w:val="Normal (Web)"/>
    <w:uiPriority w:val="99"/>
    <w:unhideWhenUsed/>
    <w:qFormat/>
    <w:rsid w:val="0091590F"/>
    <w:pPr>
      <w:spacing w:beforeAutospacing="1" w:after="0" w:afterAutospacing="1" w:line="240" w:lineRule="auto"/>
    </w:pPr>
    <w:rPr>
      <w:rFonts w:eastAsia="SimSun" w:cs="Times New Roman"/>
      <w:sz w:val="24"/>
      <w:szCs w:val="24"/>
      <w:lang w:eastAsia="zh-CN"/>
    </w:rPr>
  </w:style>
  <w:style w:type="paragraph" w:customStyle="1" w:styleId="pdq2pgselectionanchorcontainer">
    <w:name w:val="pdq2pg_selectionanchorcontainer"/>
    <w:basedOn w:val="Normal"/>
    <w:rsid w:val="00D900C3"/>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D900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k&#7871;t%20th&#250;c%20m&#244;n%20ktw\final-test-web-design-PhamNguyenLongHung\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35</TotalTime>
  <Pages>16</Pages>
  <Words>1611</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HUNG</dc:creator>
  <cp:keywords/>
  <dc:description/>
  <cp:lastModifiedBy>Hung pham</cp:lastModifiedBy>
  <cp:revision>3</cp:revision>
  <dcterms:created xsi:type="dcterms:W3CDTF">2026-07-07T09:44:00Z</dcterms:created>
  <dcterms:modified xsi:type="dcterms:W3CDTF">2026-07-11T04:55:00Z</dcterms:modified>
</cp:coreProperties>
</file>